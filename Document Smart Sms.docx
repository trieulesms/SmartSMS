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69424238" w:displacedByCustomXml="next"/>
    <w:bookmarkStart w:id="1" w:name="_Toc169424237" w:displacedByCustomXml="next"/>
    <w:sdt>
      <w:sdtPr>
        <w:rPr>
          <w:rFonts w:ascii="Times New Roman" w:eastAsia="Times New Roman" w:hAnsi="Times New Roman" w:cs="Times New Roman"/>
          <w:sz w:val="26"/>
          <w:szCs w:val="24"/>
        </w:rPr>
        <w:id w:val="149185800"/>
        <w:docPartObj>
          <w:docPartGallery w:val="Cover Pages"/>
          <w:docPartUnique/>
        </w:docPartObj>
      </w:sdtPr>
      <w:sdtEndPr/>
      <w:sdtContent>
        <w:p w14:paraId="001956FC" w14:textId="3DE52FEF" w:rsidR="00554D3D" w:rsidRPr="004D54AB" w:rsidRDefault="00554D3D" w:rsidP="00E83E28">
          <w:pPr>
            <w:pStyle w:val="NoSpacing"/>
            <w:spacing w:after="240" w:line="360" w:lineRule="auto"/>
            <w:rPr>
              <w:rFonts w:ascii="Times New Roman" w:eastAsia="Times New Roman" w:hAnsi="Times New Roman" w:cs="Times New Roman"/>
              <w:sz w:val="26"/>
              <w:szCs w:val="24"/>
            </w:rPr>
          </w:pPr>
        </w:p>
        <w:p w14:paraId="672AA80F" w14:textId="600C6790" w:rsidR="00554D3D" w:rsidRDefault="00554D3D" w:rsidP="00E83E28">
          <w:pPr>
            <w:pStyle w:val="NoSpacing"/>
            <w:spacing w:after="240" w:line="360" w:lineRule="auto"/>
            <w:rPr>
              <w:rFonts w:ascii="Times New Roman" w:eastAsia="Times New Roman" w:hAnsi="Times New Roman" w:cs="Times New Roman"/>
              <w:sz w:val="26"/>
              <w:szCs w:val="24"/>
            </w:rPr>
          </w:pPr>
        </w:p>
        <w:p w14:paraId="36562C72" w14:textId="327DC338" w:rsidR="00AD1DE8" w:rsidRDefault="00AD1DE8" w:rsidP="00E83E28">
          <w:pPr>
            <w:pStyle w:val="NoSpacing"/>
            <w:spacing w:after="240" w:line="360" w:lineRule="auto"/>
            <w:rPr>
              <w:rFonts w:ascii="Times New Roman" w:eastAsia="Times New Roman" w:hAnsi="Times New Roman" w:cs="Times New Roman"/>
              <w:sz w:val="26"/>
              <w:szCs w:val="24"/>
            </w:rPr>
          </w:pPr>
        </w:p>
        <w:p w14:paraId="0D795703" w14:textId="030BCE02" w:rsidR="00AD1DE8" w:rsidRDefault="00AD1DE8" w:rsidP="00E83E28">
          <w:pPr>
            <w:pStyle w:val="NoSpacing"/>
            <w:spacing w:after="240" w:line="360" w:lineRule="auto"/>
            <w:rPr>
              <w:rFonts w:ascii="Times New Roman" w:eastAsia="Times New Roman" w:hAnsi="Times New Roman" w:cs="Times New Roman"/>
              <w:sz w:val="26"/>
              <w:szCs w:val="24"/>
            </w:rPr>
          </w:pPr>
        </w:p>
        <w:p w14:paraId="0EA06419" w14:textId="7EE34E8A" w:rsidR="00AD1DE8" w:rsidRPr="004D54AB" w:rsidRDefault="00AD1DE8" w:rsidP="00E83E28">
          <w:pPr>
            <w:pStyle w:val="NoSpacing"/>
            <w:spacing w:after="240" w:line="360" w:lineRule="auto"/>
            <w:rPr>
              <w:rFonts w:ascii="Times New Roman" w:eastAsia="Times New Roman" w:hAnsi="Times New Roman" w:cs="Times New Roman"/>
              <w:sz w:val="26"/>
              <w:szCs w:val="24"/>
            </w:rPr>
          </w:pPr>
        </w:p>
        <w:p w14:paraId="28253FDD" w14:textId="00734551" w:rsidR="00B72142" w:rsidRPr="004D54AB" w:rsidRDefault="00AA5991" w:rsidP="00E83E28">
          <w:pPr>
            <w:pStyle w:val="NoSpacing"/>
            <w:pBdr>
              <w:top w:val="single" w:sz="6" w:space="6" w:color="4F81BD" w:themeColor="accent1"/>
              <w:bottom w:val="single" w:sz="6" w:space="6" w:color="4F81BD" w:themeColor="accent1"/>
            </w:pBdr>
            <w:spacing w:after="240" w:line="360" w:lineRule="auto"/>
            <w:jc w:val="center"/>
            <w:rPr>
              <w:rFonts w:ascii="Times New Roman" w:eastAsiaTheme="majorEastAsia" w:hAnsi="Times New Roman" w:cs="Times New Roman"/>
              <w:b/>
              <w:caps/>
              <w:sz w:val="72"/>
              <w:szCs w:val="72"/>
            </w:rPr>
          </w:pPr>
          <w:r>
            <w:rPr>
              <w:rFonts w:ascii="Times New Roman" w:eastAsiaTheme="majorEastAsia" w:hAnsi="Times New Roman" w:cs="Times New Roman"/>
              <w:b/>
              <w:caps/>
              <w:sz w:val="72"/>
              <w:szCs w:val="72"/>
            </w:rPr>
            <w:t>Hướng dẫn sử dụng Smart SMS</w:t>
          </w:r>
        </w:p>
        <w:p w14:paraId="0BB2FE4A" w14:textId="61D51E58" w:rsidR="00890157" w:rsidRPr="006C10C0" w:rsidRDefault="00841CE9" w:rsidP="00E83E28">
          <w:pPr>
            <w:spacing w:before="0" w:line="360" w:lineRule="auto"/>
            <w:ind w:firstLine="0"/>
            <w:rPr>
              <w:b/>
              <w:i/>
              <w:sz w:val="28"/>
              <w:szCs w:val="28"/>
            </w:rPr>
          </w:pPr>
          <w:r w:rsidRPr="006C10C0">
            <w:rPr>
              <w:sz w:val="28"/>
              <w:szCs w:val="28"/>
            </w:rPr>
            <w:br w:type="page"/>
          </w:r>
        </w:p>
      </w:sdtContent>
    </w:sdt>
    <w:p w14:paraId="6CD20A5D" w14:textId="0125F149" w:rsidR="004B4BF6" w:rsidRDefault="004B4BF6" w:rsidP="00E83E28">
      <w:pPr>
        <w:pStyle w:val="Heading1"/>
        <w:numPr>
          <w:ilvl w:val="0"/>
          <w:numId w:val="0"/>
        </w:numPr>
        <w:spacing w:before="0" w:line="360" w:lineRule="auto"/>
        <w:rPr>
          <w:rFonts w:cs="Times New Roman"/>
        </w:rPr>
      </w:pPr>
      <w:bookmarkStart w:id="2" w:name="_Toc35857398"/>
      <w:bookmarkStart w:id="3" w:name="_Toc103678728"/>
      <w:r w:rsidRPr="004D54AB">
        <w:rPr>
          <w:rFonts w:cs="Times New Roman"/>
        </w:rPr>
        <w:lastRenderedPageBreak/>
        <w:t>MỤC LỤC</w:t>
      </w:r>
      <w:bookmarkEnd w:id="0"/>
      <w:bookmarkEnd w:id="2"/>
      <w:bookmarkEnd w:id="3"/>
    </w:p>
    <w:bookmarkStart w:id="4" w:name="_Toc35857399" w:displacedByCustomXml="next"/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264385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444AFD" w14:textId="24F7630C" w:rsidR="00491A55" w:rsidRDefault="00491A55" w:rsidP="00E83E28">
          <w:pPr>
            <w:pStyle w:val="TOCHeading"/>
            <w:spacing w:line="360" w:lineRule="auto"/>
          </w:pPr>
        </w:p>
        <w:p w14:paraId="6D4B248C" w14:textId="794092D3" w:rsidR="00F348A4" w:rsidRDefault="00491A55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78728" w:history="1">
            <w:r w:rsidR="00F348A4" w:rsidRPr="00B90EF3">
              <w:rPr>
                <w:rStyle w:val="Hyperlink"/>
              </w:rPr>
              <w:t>MỤC LỤC</w:t>
            </w:r>
            <w:r w:rsidR="00F348A4">
              <w:rPr>
                <w:webHidden/>
              </w:rPr>
              <w:tab/>
            </w:r>
            <w:r w:rsidR="00F348A4">
              <w:rPr>
                <w:webHidden/>
              </w:rPr>
              <w:fldChar w:fldCharType="begin"/>
            </w:r>
            <w:r w:rsidR="00F348A4">
              <w:rPr>
                <w:webHidden/>
              </w:rPr>
              <w:instrText xml:space="preserve"> PAGEREF _Toc103678728 \h </w:instrText>
            </w:r>
            <w:r w:rsidR="00F348A4">
              <w:rPr>
                <w:webHidden/>
              </w:rPr>
            </w:r>
            <w:r w:rsidR="00F348A4">
              <w:rPr>
                <w:webHidden/>
              </w:rPr>
              <w:fldChar w:fldCharType="separate"/>
            </w:r>
            <w:r w:rsidR="00F348A4">
              <w:rPr>
                <w:webHidden/>
              </w:rPr>
              <w:t>2</w:t>
            </w:r>
            <w:r w:rsidR="00F348A4">
              <w:rPr>
                <w:webHidden/>
              </w:rPr>
              <w:fldChar w:fldCharType="end"/>
            </w:r>
          </w:hyperlink>
        </w:p>
        <w:p w14:paraId="76C5F7AE" w14:textId="5D142943" w:rsidR="00F348A4" w:rsidRDefault="00F348A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678729" w:history="1">
            <w:r w:rsidRPr="00B90EF3">
              <w:rPr>
                <w:rStyle w:val="Hyperlink"/>
              </w:rPr>
              <w:t>DANH MỤC CÁC HÌNH VẼ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_Toc103678729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3BBD2E9" w14:textId="08BF26BD" w:rsidR="00F348A4" w:rsidRDefault="00F348A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678730" w:history="1">
            <w:r w:rsidRPr="00B90EF3">
              <w:rPr>
                <w:rStyle w:val="Hyperlink"/>
              </w:rPr>
              <w:t>CHƯƠNG 1 : HƯỚNG DẪN ĐĂNG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_Toc103678730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797027E" w14:textId="37695BB0" w:rsidR="00F348A4" w:rsidRDefault="00F348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8731" w:history="1">
            <w:r w:rsidRPr="00B90EF3">
              <w:rPr>
                <w:rStyle w:val="Hyperlink"/>
                <w:noProof/>
              </w:rPr>
              <w:t>1.1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79168" w14:textId="56241251" w:rsidR="00F348A4" w:rsidRDefault="00F348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8732" w:history="1">
            <w:r w:rsidRPr="00B90EF3">
              <w:rPr>
                <w:rStyle w:val="Hyperlink"/>
                <w:noProof/>
              </w:rPr>
              <w:t>1.2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249E1" w14:textId="557D1A07" w:rsidR="00F348A4" w:rsidRDefault="00F348A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678733" w:history="1">
            <w:r w:rsidRPr="00B90EF3">
              <w:rPr>
                <w:rStyle w:val="Hyperlink"/>
              </w:rPr>
              <w:t>CHƯƠNG 2 : HƯỚNG DẪN SỬ DỤNG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_Toc103678733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FF90365" w14:textId="3C2BF9A3" w:rsidR="00F348A4" w:rsidRDefault="00F348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8734" w:history="1">
            <w:r w:rsidRPr="00B90EF3">
              <w:rPr>
                <w:rStyle w:val="Hyperlink"/>
                <w:noProof/>
              </w:rPr>
              <w:t>2.1 Mẫu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41E8B" w14:textId="40C1C6D2" w:rsidR="00F348A4" w:rsidRDefault="00F348A4">
          <w:pPr>
            <w:pStyle w:val="TOC3"/>
            <w:tabs>
              <w:tab w:val="right" w:leader="dot" w:pos="95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8735" w:history="1">
            <w:r w:rsidRPr="00B90EF3">
              <w:rPr>
                <w:rStyle w:val="Hyperlink"/>
                <w:iCs/>
                <w:noProof/>
              </w:rPr>
              <w:t>2.1.1</w:t>
            </w:r>
            <w:r w:rsidRPr="00B90EF3">
              <w:rPr>
                <w:rStyle w:val="Hyperlink"/>
                <w:noProof/>
              </w:rPr>
              <w:t xml:space="preserve"> Nhập file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4A712" w14:textId="45945D94" w:rsidR="00F348A4" w:rsidRDefault="00F348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8736" w:history="1">
            <w:r w:rsidRPr="00B90EF3">
              <w:rPr>
                <w:rStyle w:val="Hyperlink"/>
                <w:noProof/>
              </w:rPr>
              <w:t>2.2 Mẫu tin nhắn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A18A9" w14:textId="0F1D16A9" w:rsidR="00F348A4" w:rsidRDefault="00F348A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678737" w:history="1">
            <w:r w:rsidRPr="00B90EF3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_Toc103678737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E70CAF0" w14:textId="60C4A108" w:rsidR="00F348A4" w:rsidRDefault="00F348A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678738" w:history="1">
            <w:r w:rsidRPr="00B90EF3">
              <w:rPr>
                <w:rStyle w:val="Hyperlink"/>
              </w:rPr>
              <w:t>PHỤ LỤC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_Toc103678738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ED46C49" w14:textId="18260DDD" w:rsidR="00AD1DE8" w:rsidRDefault="00491A55" w:rsidP="00E83E28">
          <w:pPr>
            <w:spacing w:line="360" w:lineRule="auto"/>
            <w:rPr>
              <w:b/>
              <w:bCs/>
              <w:kern w:val="32"/>
              <w:sz w:val="32"/>
              <w:szCs w:val="32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1150AA5" w14:textId="565BC331" w:rsidR="00B43BD0" w:rsidRPr="004D54AB" w:rsidRDefault="00511681" w:rsidP="00E83E28">
      <w:pPr>
        <w:pStyle w:val="Heading1"/>
        <w:numPr>
          <w:ilvl w:val="0"/>
          <w:numId w:val="0"/>
        </w:numPr>
        <w:spacing w:before="0" w:line="360" w:lineRule="auto"/>
        <w:rPr>
          <w:rFonts w:cs="Times New Roman"/>
        </w:rPr>
      </w:pPr>
      <w:bookmarkStart w:id="5" w:name="_Toc103678729"/>
      <w:r w:rsidRPr="004D54AB">
        <w:rPr>
          <w:rFonts w:cs="Times New Roman"/>
        </w:rPr>
        <w:t>DANH MỤC CÁC HÌNH VẼ</w:t>
      </w:r>
      <w:bookmarkEnd w:id="4"/>
      <w:bookmarkEnd w:id="5"/>
    </w:p>
    <w:p w14:paraId="29105D3A" w14:textId="74F4691E" w:rsidR="00F348A4" w:rsidRDefault="00EE2091">
      <w:pPr>
        <w:pStyle w:val="TableofFigures"/>
        <w:tabs>
          <w:tab w:val="right" w:leader="dot" w:pos="95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D54AB">
        <w:fldChar w:fldCharType="begin"/>
      </w:r>
      <w:r w:rsidRPr="004D54AB">
        <w:instrText xml:space="preserve"> TOC \h \z \c "Hình" </w:instrText>
      </w:r>
      <w:r w:rsidRPr="004D54AB">
        <w:fldChar w:fldCharType="separate"/>
      </w:r>
      <w:hyperlink w:anchor="_Toc103678739" w:history="1">
        <w:r w:rsidR="00F348A4" w:rsidRPr="004D3B6D">
          <w:rPr>
            <w:rStyle w:val="Hyperlink"/>
            <w:noProof/>
          </w:rPr>
          <w:t>Hình 1</w:t>
        </w:r>
        <w:r w:rsidR="00F348A4" w:rsidRPr="004D3B6D">
          <w:rPr>
            <w:rStyle w:val="Hyperlink"/>
            <w:noProof/>
          </w:rPr>
          <w:noBreakHyphen/>
          <w:t>1. Đăng ký</w:t>
        </w:r>
        <w:r w:rsidR="00F348A4">
          <w:rPr>
            <w:noProof/>
            <w:webHidden/>
          </w:rPr>
          <w:tab/>
        </w:r>
        <w:r w:rsidR="00F348A4">
          <w:rPr>
            <w:noProof/>
            <w:webHidden/>
          </w:rPr>
          <w:fldChar w:fldCharType="begin"/>
        </w:r>
        <w:r w:rsidR="00F348A4">
          <w:rPr>
            <w:noProof/>
            <w:webHidden/>
          </w:rPr>
          <w:instrText xml:space="preserve"> PAGEREF _Toc103678739 \h </w:instrText>
        </w:r>
        <w:r w:rsidR="00F348A4">
          <w:rPr>
            <w:noProof/>
            <w:webHidden/>
          </w:rPr>
        </w:r>
        <w:r w:rsidR="00F348A4">
          <w:rPr>
            <w:noProof/>
            <w:webHidden/>
          </w:rPr>
          <w:fldChar w:fldCharType="separate"/>
        </w:r>
        <w:r w:rsidR="00F348A4">
          <w:rPr>
            <w:noProof/>
            <w:webHidden/>
          </w:rPr>
          <w:t>3</w:t>
        </w:r>
        <w:r w:rsidR="00F348A4">
          <w:rPr>
            <w:noProof/>
            <w:webHidden/>
          </w:rPr>
          <w:fldChar w:fldCharType="end"/>
        </w:r>
      </w:hyperlink>
    </w:p>
    <w:p w14:paraId="73D550E9" w14:textId="1254F0F9" w:rsidR="00F348A4" w:rsidRDefault="00F348A4">
      <w:pPr>
        <w:pStyle w:val="TableofFigures"/>
        <w:tabs>
          <w:tab w:val="right" w:leader="dot" w:pos="95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678740" w:history="1">
        <w:r w:rsidRPr="004D3B6D">
          <w:rPr>
            <w:rStyle w:val="Hyperlink"/>
            <w:noProof/>
          </w:rPr>
          <w:t>Hình 1</w:t>
        </w:r>
        <w:r w:rsidRPr="004D3B6D">
          <w:rPr>
            <w:rStyle w:val="Hyperlink"/>
            <w:noProof/>
          </w:rPr>
          <w:noBreakHyphen/>
          <w:t>2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_Toc103678740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8DE87D" w14:textId="46C26CA5" w:rsidR="00F348A4" w:rsidRDefault="00F348A4">
      <w:pPr>
        <w:pStyle w:val="TableofFigures"/>
        <w:tabs>
          <w:tab w:val="right" w:leader="dot" w:pos="95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678741" w:history="1">
        <w:r w:rsidRPr="004D3B6D">
          <w:rPr>
            <w:rStyle w:val="Hyperlink"/>
            <w:noProof/>
          </w:rPr>
          <w:t>Hình 2</w:t>
        </w:r>
        <w:r w:rsidRPr="004D3B6D">
          <w:rPr>
            <w:rStyle w:val="Hyperlink"/>
            <w:noProof/>
          </w:rPr>
          <w:noBreakHyphen/>
          <w:t xml:space="preserve">1 </w:t>
        </w:r>
        <w:r w:rsidRPr="004D3B6D">
          <w:rPr>
            <w:rStyle w:val="Hyperlink"/>
            <w:iCs/>
            <w:noProof/>
          </w:rPr>
          <w:t>Mẫu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_Toc103678741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1CE857" w14:textId="28C8C7D7" w:rsidR="00F348A4" w:rsidRDefault="00F348A4">
      <w:pPr>
        <w:pStyle w:val="TableofFigures"/>
        <w:tabs>
          <w:tab w:val="right" w:leader="dot" w:pos="95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678742" w:history="1">
        <w:r w:rsidRPr="004D3B6D">
          <w:rPr>
            <w:rStyle w:val="Hyperlink"/>
            <w:noProof/>
          </w:rPr>
          <w:t>Hình 2</w:t>
        </w:r>
        <w:r w:rsidRPr="004D3B6D">
          <w:rPr>
            <w:rStyle w:val="Hyperlink"/>
            <w:noProof/>
          </w:rPr>
          <w:noBreakHyphen/>
          <w:t>2 Nhập file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_Toc103678742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0A1EC8" w14:textId="69FBF6B9" w:rsidR="00F348A4" w:rsidRDefault="00F348A4">
      <w:pPr>
        <w:pStyle w:val="TableofFigures"/>
        <w:tabs>
          <w:tab w:val="right" w:leader="dot" w:pos="95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678743" w:history="1">
        <w:r w:rsidRPr="004D3B6D">
          <w:rPr>
            <w:rStyle w:val="Hyperlink"/>
            <w:noProof/>
          </w:rPr>
          <w:t>Hình 2</w:t>
        </w:r>
        <w:r w:rsidRPr="004D3B6D">
          <w:rPr>
            <w:rStyle w:val="Hyperlink"/>
            <w:noProof/>
          </w:rPr>
          <w:noBreakHyphen/>
          <w:t>3 Mẫu tin nhắn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_Toc103678743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4BBBF2" w14:textId="14804224" w:rsidR="00F348A4" w:rsidRDefault="00F348A4">
      <w:pPr>
        <w:pStyle w:val="TableofFigures"/>
        <w:tabs>
          <w:tab w:val="right" w:leader="dot" w:pos="95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678744" w:history="1">
        <w:r w:rsidRPr="004D3B6D">
          <w:rPr>
            <w:rStyle w:val="Hyperlink"/>
            <w:noProof/>
          </w:rPr>
          <w:t>Hình 2</w:t>
        </w:r>
        <w:r w:rsidRPr="004D3B6D">
          <w:rPr>
            <w:rStyle w:val="Hyperlink"/>
            <w:noProof/>
          </w:rPr>
          <w:noBreakHyphen/>
          <w:t>4 Nhập nội dung tin nhắn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_Toc103678744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75EBDC" w14:textId="62667E33" w:rsidR="00F348A4" w:rsidRDefault="00F348A4">
      <w:pPr>
        <w:pStyle w:val="TableofFigures"/>
        <w:tabs>
          <w:tab w:val="right" w:leader="dot" w:pos="95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678745" w:history="1">
        <w:r w:rsidRPr="004D3B6D">
          <w:rPr>
            <w:rStyle w:val="Hyperlink"/>
            <w:noProof/>
          </w:rPr>
          <w:t>Hình 2</w:t>
        </w:r>
        <w:r w:rsidRPr="004D3B6D">
          <w:rPr>
            <w:rStyle w:val="Hyperlink"/>
            <w:noProof/>
          </w:rPr>
          <w:noBreakHyphen/>
          <w:t>5 Nhập nội dung mẫu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_Toc103678745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E6328F" w14:textId="64161E4E" w:rsidR="00F348A4" w:rsidRDefault="00F348A4">
      <w:pPr>
        <w:pStyle w:val="TableofFigures"/>
        <w:tabs>
          <w:tab w:val="right" w:leader="dot" w:pos="95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678746" w:history="1">
        <w:r w:rsidRPr="004D3B6D">
          <w:rPr>
            <w:rStyle w:val="Hyperlink"/>
            <w:noProof/>
          </w:rPr>
          <w:t>Hình 2</w:t>
        </w:r>
        <w:r w:rsidRPr="004D3B6D">
          <w:rPr>
            <w:rStyle w:val="Hyperlink"/>
            <w:noProof/>
          </w:rPr>
          <w:noBreakHyphen/>
          <w:t>6 Nội dung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_Toc103678746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B2E7768" w14:textId="3040DF05" w:rsidR="00F348A4" w:rsidRDefault="00F348A4">
      <w:pPr>
        <w:pStyle w:val="TableofFigures"/>
        <w:tabs>
          <w:tab w:val="right" w:leader="dot" w:pos="95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678747" w:history="1">
        <w:r w:rsidRPr="004D3B6D">
          <w:rPr>
            <w:rStyle w:val="Hyperlink"/>
            <w:noProof/>
          </w:rPr>
          <w:t>Hình 2</w:t>
        </w:r>
        <w:r w:rsidRPr="004D3B6D">
          <w:rPr>
            <w:rStyle w:val="Hyperlink"/>
            <w:noProof/>
          </w:rPr>
          <w:noBreakHyphen/>
          <w:t xml:space="preserve">7 </w:t>
        </w:r>
        <w:r w:rsidRPr="004D3B6D">
          <w:rPr>
            <w:rStyle w:val="Hyperlink"/>
            <w:iCs/>
            <w:noProof/>
          </w:rPr>
          <w:t>Nội dung excel mẫu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_Toc103678747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A7BA5B" w14:textId="64B0B654" w:rsidR="00F348A4" w:rsidRDefault="00F348A4">
      <w:pPr>
        <w:pStyle w:val="TableofFigures"/>
        <w:tabs>
          <w:tab w:val="right" w:leader="dot" w:pos="95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678748" w:history="1">
        <w:r w:rsidRPr="004D3B6D">
          <w:rPr>
            <w:rStyle w:val="Hyperlink"/>
            <w:noProof/>
          </w:rPr>
          <w:t>Hình 2</w:t>
        </w:r>
        <w:r w:rsidRPr="004D3B6D">
          <w:rPr>
            <w:rStyle w:val="Hyperlink"/>
            <w:noProof/>
          </w:rPr>
          <w:noBreakHyphen/>
          <w:t>8 Nhập nội dung sms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_Toc103678748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A50C46" w14:textId="1DD99366" w:rsidR="00F348A4" w:rsidRDefault="00F348A4">
      <w:pPr>
        <w:pStyle w:val="TableofFigures"/>
        <w:tabs>
          <w:tab w:val="right" w:leader="dot" w:pos="95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678749" w:history="1">
        <w:r w:rsidRPr="004D3B6D">
          <w:rPr>
            <w:rStyle w:val="Hyperlink"/>
            <w:noProof/>
          </w:rPr>
          <w:t>Hình 2</w:t>
        </w:r>
        <w:r w:rsidRPr="004D3B6D">
          <w:rPr>
            <w:rStyle w:val="Hyperlink"/>
            <w:noProof/>
          </w:rPr>
          <w:noBreakHyphen/>
          <w:t>9 Nội dung hiển thị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_Toc103678749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9D69CE" w14:textId="4FD4C3C1" w:rsidR="00511681" w:rsidRPr="004D54AB" w:rsidRDefault="00EE2091" w:rsidP="00E83E28">
      <w:pPr>
        <w:spacing w:before="0" w:line="360" w:lineRule="auto"/>
      </w:pPr>
      <w:r w:rsidRPr="004D54AB">
        <w:fldChar w:fldCharType="end"/>
      </w:r>
    </w:p>
    <w:p w14:paraId="380F0871" w14:textId="26A808D1" w:rsidR="00466B47" w:rsidRPr="004D54AB" w:rsidRDefault="008D201A" w:rsidP="00E83E28">
      <w:pPr>
        <w:pStyle w:val="Heading1"/>
        <w:spacing w:before="0" w:line="360" w:lineRule="auto"/>
        <w:jc w:val="both"/>
        <w:rPr>
          <w:rFonts w:cs="Times New Roman"/>
        </w:rPr>
      </w:pPr>
      <w:bookmarkStart w:id="6" w:name="_Toc35857417"/>
      <w:bookmarkStart w:id="7" w:name="_Toc169424247"/>
      <w:bookmarkStart w:id="8" w:name="_Toc103678730"/>
      <w:bookmarkEnd w:id="1"/>
      <w:r w:rsidRPr="004D54AB">
        <w:rPr>
          <w:rFonts w:cs="Times New Roman"/>
        </w:rPr>
        <w:lastRenderedPageBreak/>
        <w:t>:</w:t>
      </w:r>
      <w:bookmarkEnd w:id="6"/>
      <w:r w:rsidR="004561AA">
        <w:rPr>
          <w:rFonts w:cs="Times New Roman"/>
        </w:rPr>
        <w:t xml:space="preserve"> HƯỚNG DẪN </w:t>
      </w:r>
      <w:r w:rsidR="001B464E">
        <w:rPr>
          <w:rFonts w:cs="Times New Roman"/>
        </w:rPr>
        <w:t>ĐĂNG NHẬP</w:t>
      </w:r>
      <w:bookmarkEnd w:id="8"/>
    </w:p>
    <w:p w14:paraId="33C3B816" w14:textId="3AB39C4A" w:rsidR="001A08FA" w:rsidRDefault="0061509A" w:rsidP="00E83E28">
      <w:pPr>
        <w:pStyle w:val="Heading2"/>
        <w:spacing w:before="0" w:line="360" w:lineRule="auto"/>
        <w:rPr>
          <w:rFonts w:cs="Times New Roman"/>
        </w:rPr>
      </w:pPr>
      <w:bookmarkStart w:id="9" w:name="_Toc103678731"/>
      <w:bookmarkEnd w:id="7"/>
      <w:r>
        <w:rPr>
          <w:rFonts w:cs="Times New Roman"/>
        </w:rPr>
        <w:t>Đăng ký</w:t>
      </w:r>
      <w:bookmarkEnd w:id="9"/>
    </w:p>
    <w:p w14:paraId="47C12618" w14:textId="6626275E" w:rsidR="00764D1C" w:rsidRDefault="0061509A" w:rsidP="00E83E28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E53D135" wp14:editId="4D7BBAC4">
            <wp:extent cx="3299791" cy="696663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591" cy="698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45A9B" w14:textId="0667586F" w:rsidR="00E37021" w:rsidRPr="00765F4D" w:rsidRDefault="007D0094" w:rsidP="00E83E28">
      <w:pPr>
        <w:pStyle w:val="Caption"/>
        <w:spacing w:line="360" w:lineRule="auto"/>
      </w:pPr>
      <w:bookmarkStart w:id="10" w:name="_Toc103678739"/>
      <w:r>
        <w:t xml:space="preserve">Hình </w:t>
      </w:r>
      <w:r w:rsidR="001D6EA8">
        <w:fldChar w:fldCharType="begin"/>
      </w:r>
      <w:r w:rsidR="001D6EA8">
        <w:instrText xml:space="preserve"> STYLEREF 1 \s </w:instrText>
      </w:r>
      <w:r w:rsidR="001D6EA8">
        <w:fldChar w:fldCharType="separate"/>
      </w:r>
      <w:r w:rsidR="001D6EA8">
        <w:rPr>
          <w:noProof/>
        </w:rPr>
        <w:t>1</w:t>
      </w:r>
      <w:r w:rsidR="001D6EA8">
        <w:fldChar w:fldCharType="end"/>
      </w:r>
      <w:r w:rsidR="001D6EA8">
        <w:noBreakHyphen/>
      </w:r>
      <w:r w:rsidR="001D6EA8">
        <w:fldChar w:fldCharType="begin"/>
      </w:r>
      <w:r w:rsidR="001D6EA8">
        <w:instrText xml:space="preserve"> SEQ Hình \* ARABIC \s 1 </w:instrText>
      </w:r>
      <w:r w:rsidR="001D6EA8">
        <w:fldChar w:fldCharType="separate"/>
      </w:r>
      <w:r w:rsidR="001D6EA8">
        <w:rPr>
          <w:noProof/>
        </w:rPr>
        <w:t>1</w:t>
      </w:r>
      <w:r w:rsidR="001D6EA8">
        <w:fldChar w:fldCharType="end"/>
      </w:r>
      <w:r>
        <w:t xml:space="preserve">. </w:t>
      </w:r>
      <w:r w:rsidR="0061509A">
        <w:t>Đăng ký</w:t>
      </w:r>
      <w:bookmarkEnd w:id="10"/>
    </w:p>
    <w:p w14:paraId="01A0F282" w14:textId="77777777" w:rsidR="00E37021" w:rsidRDefault="0061509A" w:rsidP="00E83E28">
      <w:pPr>
        <w:pStyle w:val="ListParagraph"/>
        <w:numPr>
          <w:ilvl w:val="0"/>
          <w:numId w:val="17"/>
        </w:numPr>
        <w:spacing w:before="0" w:line="360" w:lineRule="auto"/>
        <w:jc w:val="left"/>
      </w:pPr>
      <w:r w:rsidRPr="00F40A64">
        <w:rPr>
          <w:b/>
          <w:bCs/>
        </w:rPr>
        <w:lastRenderedPageBreak/>
        <w:t>Bước 1:</w:t>
      </w:r>
      <w:r>
        <w:t xml:space="preserve"> Khách hàng nhập</w:t>
      </w:r>
      <w:r w:rsidR="00E37021">
        <w:t xml:space="preserve"> </w:t>
      </w:r>
      <w:r w:rsidR="00E37021" w:rsidRPr="00E37021">
        <w:rPr>
          <w:b/>
          <w:bCs/>
        </w:rPr>
        <w:t>Tài Khoản</w:t>
      </w:r>
      <w:r w:rsidR="00E37021">
        <w:t xml:space="preserve"> (Số điện thoại) và nhấn nút </w:t>
      </w:r>
      <w:r w:rsidR="00E37021" w:rsidRPr="00E37021">
        <w:rPr>
          <w:b/>
          <w:bCs/>
        </w:rPr>
        <w:t>Đăng Ký</w:t>
      </w:r>
      <w:r w:rsidR="00E37021">
        <w:t>.</w:t>
      </w:r>
    </w:p>
    <w:p w14:paraId="2749C538" w14:textId="40EB5B33" w:rsidR="00CE0169" w:rsidRDefault="00E37021" w:rsidP="00E83E28">
      <w:pPr>
        <w:pStyle w:val="ListParagraph"/>
        <w:numPr>
          <w:ilvl w:val="0"/>
          <w:numId w:val="17"/>
        </w:numPr>
        <w:spacing w:before="0" w:line="360" w:lineRule="auto"/>
        <w:jc w:val="left"/>
      </w:pPr>
      <w:r w:rsidRPr="00F40A64">
        <w:rPr>
          <w:b/>
          <w:bCs/>
        </w:rPr>
        <w:t>Bước 2:</w:t>
      </w:r>
      <w:r>
        <w:t xml:space="preserve"> Sau khi đăng kí và nhận được thông báo đăng ký thành công, khách hàng sẽ liên hệ tới số điện thoại </w:t>
      </w:r>
      <w:r w:rsidRPr="00E37021">
        <w:rPr>
          <w:b/>
          <w:bCs/>
        </w:rPr>
        <w:t>0345178001 (Đông Triều</w:t>
      </w:r>
      <w:r>
        <w:t>) để được kích hoạt tài khoản.</w:t>
      </w:r>
    </w:p>
    <w:p w14:paraId="20169A8E" w14:textId="77777777" w:rsidR="00CE0169" w:rsidRDefault="00CE0169" w:rsidP="00E83E28">
      <w:pPr>
        <w:spacing w:before="0" w:line="360" w:lineRule="auto"/>
        <w:ind w:firstLine="0"/>
        <w:jc w:val="left"/>
      </w:pPr>
      <w:r>
        <w:br w:type="page"/>
      </w:r>
    </w:p>
    <w:p w14:paraId="51BA3B4E" w14:textId="77777777" w:rsidR="00F40A64" w:rsidRPr="00F40A64" w:rsidRDefault="00E37021" w:rsidP="00E83E28">
      <w:pPr>
        <w:pStyle w:val="Heading2"/>
        <w:spacing w:before="0" w:line="360" w:lineRule="auto"/>
        <w:rPr>
          <w:rFonts w:cs="Times New Roman"/>
        </w:rPr>
      </w:pPr>
      <w:bookmarkStart w:id="11" w:name="_Toc103678732"/>
      <w:r w:rsidRPr="00F40A64">
        <w:rPr>
          <w:rFonts w:cs="Times New Roman"/>
        </w:rPr>
        <w:lastRenderedPageBreak/>
        <w:t>Đăng nh</w:t>
      </w:r>
      <w:r w:rsidR="00F40A64" w:rsidRPr="00F40A64">
        <w:rPr>
          <w:rFonts w:cs="Times New Roman"/>
        </w:rPr>
        <w:t>ập</w:t>
      </w:r>
      <w:bookmarkEnd w:id="11"/>
    </w:p>
    <w:p w14:paraId="33EAB338" w14:textId="77777777" w:rsidR="00F40A64" w:rsidRDefault="00F40A64" w:rsidP="00E83E28">
      <w:pPr>
        <w:pStyle w:val="ListParagraph"/>
        <w:spacing w:before="0" w:line="360" w:lineRule="auto"/>
        <w:ind w:firstLine="0"/>
        <w:jc w:val="center"/>
      </w:pPr>
      <w:r>
        <w:rPr>
          <w:noProof/>
        </w:rPr>
        <w:drawing>
          <wp:inline distT="0" distB="0" distL="0" distR="0" wp14:anchorId="6306A511" wp14:editId="1EB2E142">
            <wp:extent cx="3397102" cy="71720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420" cy="71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0551" w14:textId="032C6704" w:rsidR="00F40A64" w:rsidRDefault="00F40A64" w:rsidP="00E83E28">
      <w:pPr>
        <w:pStyle w:val="Caption"/>
        <w:spacing w:line="360" w:lineRule="auto"/>
      </w:pPr>
      <w:bookmarkStart w:id="12" w:name="_Toc103678740"/>
      <w:r>
        <w:t xml:space="preserve">Hình </w:t>
      </w:r>
      <w:r w:rsidR="001D6EA8">
        <w:fldChar w:fldCharType="begin"/>
      </w:r>
      <w:r w:rsidR="001D6EA8">
        <w:instrText xml:space="preserve"> STYLEREF 1 \s </w:instrText>
      </w:r>
      <w:r w:rsidR="001D6EA8">
        <w:fldChar w:fldCharType="separate"/>
      </w:r>
      <w:r w:rsidR="001D6EA8">
        <w:rPr>
          <w:noProof/>
        </w:rPr>
        <w:t>1</w:t>
      </w:r>
      <w:r w:rsidR="001D6EA8">
        <w:fldChar w:fldCharType="end"/>
      </w:r>
      <w:r w:rsidR="001D6EA8">
        <w:noBreakHyphen/>
      </w:r>
      <w:r w:rsidR="001D6EA8">
        <w:fldChar w:fldCharType="begin"/>
      </w:r>
      <w:r w:rsidR="001D6EA8">
        <w:instrText xml:space="preserve"> SEQ Hình \* ARABIC \s 1 </w:instrText>
      </w:r>
      <w:r w:rsidR="001D6EA8">
        <w:fldChar w:fldCharType="separate"/>
      </w:r>
      <w:r w:rsidR="001D6EA8">
        <w:rPr>
          <w:noProof/>
        </w:rPr>
        <w:t>2</w:t>
      </w:r>
      <w:r w:rsidR="001D6EA8">
        <w:fldChar w:fldCharType="end"/>
      </w:r>
      <w:r>
        <w:t xml:space="preserve"> Đăng nhập</w:t>
      </w:r>
      <w:bookmarkEnd w:id="12"/>
    </w:p>
    <w:p w14:paraId="761A6C49" w14:textId="77777777" w:rsidR="00F40A64" w:rsidRDefault="00F40A64" w:rsidP="00E83E28">
      <w:pPr>
        <w:spacing w:before="0" w:line="360" w:lineRule="auto"/>
        <w:ind w:firstLine="0"/>
        <w:jc w:val="left"/>
        <w:rPr>
          <w:bCs/>
          <w:szCs w:val="20"/>
        </w:rPr>
      </w:pPr>
      <w:r>
        <w:br w:type="page"/>
      </w:r>
    </w:p>
    <w:p w14:paraId="39A91E78" w14:textId="39AB687C" w:rsidR="00F40A64" w:rsidRPr="00F40A64" w:rsidRDefault="00F40A64" w:rsidP="00E83E28">
      <w:pPr>
        <w:pStyle w:val="ListParagraph"/>
        <w:numPr>
          <w:ilvl w:val="0"/>
          <w:numId w:val="17"/>
        </w:numPr>
        <w:spacing w:before="0" w:line="360" w:lineRule="auto"/>
        <w:jc w:val="left"/>
      </w:pPr>
      <w:r w:rsidRPr="00F40A64">
        <w:lastRenderedPageBreak/>
        <w:t xml:space="preserve">Nhập </w:t>
      </w:r>
      <w:r w:rsidRPr="00F40A64">
        <w:rPr>
          <w:b/>
          <w:bCs/>
        </w:rPr>
        <w:t>Tài Khoản</w:t>
      </w:r>
      <w:r w:rsidRPr="00F40A64">
        <w:t xml:space="preserve"> đã được kích hoạt và nhấn nút </w:t>
      </w:r>
      <w:r w:rsidRPr="00F40A64">
        <w:rPr>
          <w:b/>
          <w:bCs/>
        </w:rPr>
        <w:t>Đăng Nhập</w:t>
      </w:r>
      <w:r w:rsidRPr="00F40A64">
        <w:t>.</w:t>
      </w:r>
    </w:p>
    <w:p w14:paraId="57F63BDB" w14:textId="73BD30B3" w:rsidR="00764D1C" w:rsidRPr="00F40A64" w:rsidRDefault="00F40A64" w:rsidP="00E83E28">
      <w:pPr>
        <w:pStyle w:val="ListParagraph"/>
        <w:numPr>
          <w:ilvl w:val="0"/>
          <w:numId w:val="17"/>
        </w:numPr>
        <w:spacing w:before="0" w:line="360" w:lineRule="auto"/>
        <w:jc w:val="left"/>
        <w:rPr>
          <w:b/>
          <w:bCs/>
        </w:rPr>
      </w:pPr>
      <w:r w:rsidRPr="00F40A64">
        <w:t xml:space="preserve">Tích vào </w:t>
      </w:r>
      <w:r w:rsidRPr="00F40A64">
        <w:rPr>
          <w:b/>
          <w:bCs/>
        </w:rPr>
        <w:t>Tự Động Đăng Nhập</w:t>
      </w:r>
      <w:r w:rsidRPr="00F40A64">
        <w:t xml:space="preserve"> để lần sau vào ứng dụng không cần phải nhập lại tài khoản</w:t>
      </w:r>
      <w:r w:rsidR="00ED4712">
        <w:t>.</w:t>
      </w:r>
    </w:p>
    <w:p w14:paraId="6CDA18C2" w14:textId="39B23214" w:rsidR="00664A5A" w:rsidRDefault="00664A5A" w:rsidP="00E83E28">
      <w:pPr>
        <w:pStyle w:val="Heading1"/>
        <w:spacing w:before="0" w:line="360" w:lineRule="auto"/>
        <w:jc w:val="both"/>
        <w:rPr>
          <w:rFonts w:cs="Times New Roman"/>
        </w:rPr>
      </w:pPr>
      <w:bookmarkStart w:id="13" w:name="_Toc103678733"/>
      <w:r w:rsidRPr="004D54AB">
        <w:rPr>
          <w:rFonts w:cs="Times New Roman"/>
        </w:rPr>
        <w:t>:</w:t>
      </w:r>
      <w:bookmarkStart w:id="14" w:name="_Toc169424250"/>
      <w:r w:rsidRPr="004D54AB">
        <w:rPr>
          <w:rFonts w:cs="Times New Roman"/>
        </w:rPr>
        <w:t xml:space="preserve"> </w:t>
      </w:r>
      <w:bookmarkEnd w:id="14"/>
      <w:r w:rsidR="00CE0169">
        <w:rPr>
          <w:rFonts w:cs="Times New Roman"/>
        </w:rPr>
        <w:t>HƯỚNG DẪN SỬ DỤNG</w:t>
      </w:r>
      <w:bookmarkEnd w:id="13"/>
    </w:p>
    <w:p w14:paraId="3181CCC1" w14:textId="69A5B91B" w:rsidR="000957AC" w:rsidRDefault="00CE0169" w:rsidP="00E83E28">
      <w:pPr>
        <w:pStyle w:val="Heading2"/>
        <w:spacing w:before="0" w:line="360" w:lineRule="auto"/>
        <w:rPr>
          <w:rFonts w:cs="Times New Roman"/>
        </w:rPr>
      </w:pPr>
      <w:bookmarkStart w:id="15" w:name="_Toc103678734"/>
      <w:r>
        <w:rPr>
          <w:rFonts w:cs="Times New Roman"/>
        </w:rPr>
        <w:t>Mẫu excel</w:t>
      </w:r>
      <w:bookmarkStart w:id="16" w:name="_Toc169424254"/>
      <w:bookmarkStart w:id="17" w:name="_Toc35857438"/>
      <w:bookmarkEnd w:id="15"/>
    </w:p>
    <w:p w14:paraId="265B7385" w14:textId="036AE82E" w:rsidR="00CE0169" w:rsidRDefault="001B464E" w:rsidP="00E83E28">
      <w:pPr>
        <w:spacing w:before="0" w:line="360" w:lineRule="auto"/>
        <w:ind w:left="360" w:firstLine="0"/>
        <w:jc w:val="center"/>
        <w:rPr>
          <w:iCs/>
          <w:szCs w:val="28"/>
        </w:rPr>
      </w:pPr>
      <w:r>
        <w:rPr>
          <w:noProof/>
        </w:rPr>
        <w:drawing>
          <wp:inline distT="0" distB="0" distL="0" distR="0" wp14:anchorId="3759F0AC" wp14:editId="1072C6A9">
            <wp:extent cx="5258534" cy="164805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B256" w14:textId="2BE6B6F3" w:rsidR="00CE0169" w:rsidRDefault="00CE0169" w:rsidP="00E83E28">
      <w:pPr>
        <w:pStyle w:val="Caption"/>
        <w:spacing w:line="360" w:lineRule="auto"/>
        <w:rPr>
          <w:iCs/>
          <w:szCs w:val="28"/>
        </w:rPr>
      </w:pPr>
      <w:bookmarkStart w:id="18" w:name="_Toc103678741"/>
      <w:r>
        <w:t xml:space="preserve">Hình </w:t>
      </w:r>
      <w:r w:rsidR="001D6EA8">
        <w:fldChar w:fldCharType="begin"/>
      </w:r>
      <w:r w:rsidR="001D6EA8">
        <w:instrText xml:space="preserve"> STYLEREF 1 \s </w:instrText>
      </w:r>
      <w:r w:rsidR="001D6EA8">
        <w:fldChar w:fldCharType="separate"/>
      </w:r>
      <w:r w:rsidR="001D6EA8">
        <w:rPr>
          <w:noProof/>
        </w:rPr>
        <w:t>2</w:t>
      </w:r>
      <w:r w:rsidR="001D6EA8">
        <w:fldChar w:fldCharType="end"/>
      </w:r>
      <w:r w:rsidR="001D6EA8">
        <w:noBreakHyphen/>
      </w:r>
      <w:r w:rsidR="001D6EA8">
        <w:fldChar w:fldCharType="begin"/>
      </w:r>
      <w:r w:rsidR="001D6EA8">
        <w:instrText xml:space="preserve"> SEQ Hình \* ARABIC \s 1 </w:instrText>
      </w:r>
      <w:r w:rsidR="001D6EA8">
        <w:fldChar w:fldCharType="separate"/>
      </w:r>
      <w:r w:rsidR="001D6EA8">
        <w:rPr>
          <w:noProof/>
        </w:rPr>
        <w:t>1</w:t>
      </w:r>
      <w:r w:rsidR="001D6EA8">
        <w:fldChar w:fldCharType="end"/>
      </w:r>
      <w:r>
        <w:t xml:space="preserve"> </w:t>
      </w:r>
      <w:r>
        <w:rPr>
          <w:iCs/>
          <w:szCs w:val="28"/>
        </w:rPr>
        <w:t>Mẫu excel</w:t>
      </w:r>
      <w:bookmarkEnd w:id="18"/>
    </w:p>
    <w:p w14:paraId="01555EEE" w14:textId="77777777" w:rsidR="00BB7C41" w:rsidRDefault="00BB7C41" w:rsidP="00E83E28">
      <w:pPr>
        <w:pStyle w:val="ListParagraph"/>
        <w:numPr>
          <w:ilvl w:val="0"/>
          <w:numId w:val="17"/>
        </w:numPr>
        <w:spacing w:line="360" w:lineRule="auto"/>
      </w:pPr>
      <w:r>
        <w:t>Trong đó:</w:t>
      </w:r>
    </w:p>
    <w:p w14:paraId="432785D0" w14:textId="77777777" w:rsidR="00BB7C41" w:rsidRDefault="00BB7C41" w:rsidP="00E83E28">
      <w:pPr>
        <w:pStyle w:val="ListParagraph"/>
        <w:numPr>
          <w:ilvl w:val="1"/>
          <w:numId w:val="17"/>
        </w:numPr>
        <w:spacing w:before="0" w:line="360" w:lineRule="auto"/>
        <w:jc w:val="left"/>
      </w:pPr>
      <w:r>
        <w:t>Cột A - Tên khách hàng (xxx)</w:t>
      </w:r>
    </w:p>
    <w:p w14:paraId="5E454820" w14:textId="77777777" w:rsidR="00BB7C41" w:rsidRDefault="00BB7C41" w:rsidP="00E83E28">
      <w:pPr>
        <w:pStyle w:val="ListParagraph"/>
        <w:numPr>
          <w:ilvl w:val="1"/>
          <w:numId w:val="17"/>
        </w:numPr>
        <w:spacing w:before="0" w:line="360" w:lineRule="auto"/>
        <w:jc w:val="left"/>
      </w:pPr>
      <w:r>
        <w:t>Cột B - Số CCCD/CMND (yyy)</w:t>
      </w:r>
    </w:p>
    <w:p w14:paraId="22ECD0C3" w14:textId="77777777" w:rsidR="00BB7C41" w:rsidRDefault="00BB7C41" w:rsidP="00E83E28">
      <w:pPr>
        <w:pStyle w:val="ListParagraph"/>
        <w:numPr>
          <w:ilvl w:val="1"/>
          <w:numId w:val="17"/>
        </w:numPr>
        <w:spacing w:before="0" w:line="360" w:lineRule="auto"/>
        <w:jc w:val="left"/>
      </w:pPr>
      <w:r>
        <w:t>Cột C - Số điện thoại (sdt)</w:t>
      </w:r>
    </w:p>
    <w:p w14:paraId="72119A36" w14:textId="77777777" w:rsidR="00BB7C41" w:rsidRDefault="00BB7C41" w:rsidP="00E83E28">
      <w:pPr>
        <w:pStyle w:val="ListParagraph"/>
        <w:numPr>
          <w:ilvl w:val="1"/>
          <w:numId w:val="17"/>
        </w:numPr>
        <w:spacing w:before="0" w:line="360" w:lineRule="auto"/>
        <w:jc w:val="left"/>
      </w:pPr>
      <w:r>
        <w:t>Cột D - Địa chỉ (ttt)</w:t>
      </w:r>
    </w:p>
    <w:p w14:paraId="2855ED80" w14:textId="77777777" w:rsidR="00BB7C41" w:rsidRDefault="00BB7C41" w:rsidP="00E83E28">
      <w:pPr>
        <w:pStyle w:val="ListParagraph"/>
        <w:numPr>
          <w:ilvl w:val="1"/>
          <w:numId w:val="17"/>
        </w:numPr>
        <w:spacing w:before="0" w:line="360" w:lineRule="auto"/>
        <w:jc w:val="left"/>
      </w:pPr>
      <w:r>
        <w:t>Cột E - Tùy chọn 1 (zzz)</w:t>
      </w:r>
    </w:p>
    <w:p w14:paraId="0384FFED" w14:textId="77777777" w:rsidR="00BB7C41" w:rsidRDefault="00BB7C41" w:rsidP="00E83E28">
      <w:pPr>
        <w:pStyle w:val="ListParagraph"/>
        <w:numPr>
          <w:ilvl w:val="1"/>
          <w:numId w:val="17"/>
        </w:numPr>
        <w:spacing w:before="0" w:line="360" w:lineRule="auto"/>
        <w:jc w:val="left"/>
      </w:pPr>
      <w:r>
        <w:t>Cột F - Tùy chọn 2 (www)</w:t>
      </w:r>
    </w:p>
    <w:p w14:paraId="205AD1F5" w14:textId="77777777" w:rsidR="00BB7C41" w:rsidRDefault="00BB7C41" w:rsidP="00E83E28">
      <w:pPr>
        <w:pStyle w:val="ListParagraph"/>
        <w:numPr>
          <w:ilvl w:val="1"/>
          <w:numId w:val="17"/>
        </w:numPr>
        <w:spacing w:before="0" w:line="360" w:lineRule="auto"/>
        <w:jc w:val="left"/>
      </w:pPr>
      <w:r>
        <w:t>Cột G - Tùy chọn 3 (uuu)</w:t>
      </w:r>
    </w:p>
    <w:p w14:paraId="573579F2" w14:textId="52451F3E" w:rsidR="00BB7C41" w:rsidRPr="00535B1A" w:rsidRDefault="00BB7C41" w:rsidP="00E83E28">
      <w:pPr>
        <w:pStyle w:val="ListParagraph"/>
        <w:numPr>
          <w:ilvl w:val="1"/>
          <w:numId w:val="17"/>
        </w:numPr>
        <w:spacing w:before="0" w:line="360" w:lineRule="auto"/>
        <w:jc w:val="left"/>
        <w:rPr>
          <w:iCs/>
          <w:szCs w:val="28"/>
        </w:rPr>
      </w:pPr>
      <w:r>
        <w:t>Cột H - Tùy chọn 4 (vvv)</w:t>
      </w:r>
    </w:p>
    <w:p w14:paraId="20A8C75D" w14:textId="4284BBB3" w:rsidR="00A63048" w:rsidRPr="00A63048" w:rsidRDefault="00BB7C41" w:rsidP="00E83E28">
      <w:pPr>
        <w:pStyle w:val="ListParagraph"/>
        <w:numPr>
          <w:ilvl w:val="0"/>
          <w:numId w:val="19"/>
        </w:numPr>
        <w:spacing w:before="0" w:line="360" w:lineRule="auto"/>
        <w:jc w:val="left"/>
        <w:rPr>
          <w:iCs/>
          <w:color w:val="FF0000"/>
          <w:szCs w:val="28"/>
        </w:rPr>
      </w:pPr>
      <w:r w:rsidRPr="00183337">
        <w:rPr>
          <w:iCs/>
          <w:color w:val="FF0000"/>
          <w:szCs w:val="28"/>
        </w:rPr>
        <w:t>Lưu ý</w:t>
      </w:r>
      <w:r w:rsidR="00535B1A">
        <w:rPr>
          <w:iCs/>
          <w:color w:val="FF0000"/>
          <w:szCs w:val="28"/>
        </w:rPr>
        <w:t xml:space="preserve"> nội dung tùy thuộc vào khách hàng nhập nhưng</w:t>
      </w:r>
      <w:r w:rsidRPr="00183337">
        <w:rPr>
          <w:iCs/>
          <w:color w:val="FF0000"/>
          <w:szCs w:val="28"/>
        </w:rPr>
        <w:t xml:space="preserve"> cột </w:t>
      </w:r>
      <w:r w:rsidRPr="00183337">
        <w:rPr>
          <w:b/>
          <w:bCs/>
          <w:iCs/>
          <w:color w:val="FF0000"/>
          <w:szCs w:val="28"/>
        </w:rPr>
        <w:t>C</w:t>
      </w:r>
      <w:r w:rsidRPr="00183337">
        <w:rPr>
          <w:iCs/>
          <w:color w:val="FF0000"/>
          <w:szCs w:val="28"/>
        </w:rPr>
        <w:t xml:space="preserve"> bắt buộc là </w:t>
      </w:r>
      <w:r w:rsidRPr="00183337">
        <w:rPr>
          <w:b/>
          <w:bCs/>
          <w:iCs/>
          <w:color w:val="FF0000"/>
          <w:szCs w:val="28"/>
        </w:rPr>
        <w:t>Số Điện Thoại.</w:t>
      </w:r>
    </w:p>
    <w:p w14:paraId="72FA66E0" w14:textId="7E728F53" w:rsidR="00BB7C41" w:rsidRPr="00BB7C41" w:rsidRDefault="00BB7C41" w:rsidP="00E83E28">
      <w:pPr>
        <w:pStyle w:val="Heading3"/>
        <w:spacing w:line="360" w:lineRule="auto"/>
        <w:rPr>
          <w:iCs/>
        </w:rPr>
      </w:pPr>
      <w:bookmarkStart w:id="19" w:name="_Toc103678735"/>
      <w:r w:rsidRPr="00BB7C41">
        <w:lastRenderedPageBreak/>
        <w:t>Nhập file excel</w:t>
      </w:r>
      <w:bookmarkEnd w:id="19"/>
    </w:p>
    <w:p w14:paraId="310F31E3" w14:textId="0FC86234" w:rsidR="001B464E" w:rsidRDefault="00BB7C41" w:rsidP="00E83E28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CFA196C" wp14:editId="5C6452C6">
            <wp:extent cx="3250221" cy="686197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9112" cy="688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2A6D" w14:textId="6028480C" w:rsidR="00BB7C41" w:rsidRDefault="00BB7C41" w:rsidP="00E83E28">
      <w:pPr>
        <w:pStyle w:val="Caption"/>
        <w:spacing w:line="360" w:lineRule="auto"/>
      </w:pPr>
      <w:bookmarkStart w:id="20" w:name="_Toc103678742"/>
      <w:r>
        <w:t xml:space="preserve">Hình </w:t>
      </w:r>
      <w:r w:rsidR="001D6EA8">
        <w:fldChar w:fldCharType="begin"/>
      </w:r>
      <w:r w:rsidR="001D6EA8">
        <w:instrText xml:space="preserve"> STYLEREF 1 \s </w:instrText>
      </w:r>
      <w:r w:rsidR="001D6EA8">
        <w:fldChar w:fldCharType="separate"/>
      </w:r>
      <w:r w:rsidR="001D6EA8">
        <w:rPr>
          <w:noProof/>
        </w:rPr>
        <w:t>2</w:t>
      </w:r>
      <w:r w:rsidR="001D6EA8">
        <w:fldChar w:fldCharType="end"/>
      </w:r>
      <w:r w:rsidR="001D6EA8">
        <w:noBreakHyphen/>
      </w:r>
      <w:r w:rsidR="001D6EA8">
        <w:fldChar w:fldCharType="begin"/>
      </w:r>
      <w:r w:rsidR="001D6EA8">
        <w:instrText xml:space="preserve"> SEQ Hình \* ARABIC \s 1 </w:instrText>
      </w:r>
      <w:r w:rsidR="001D6EA8">
        <w:fldChar w:fldCharType="separate"/>
      </w:r>
      <w:r w:rsidR="001D6EA8">
        <w:rPr>
          <w:noProof/>
        </w:rPr>
        <w:t>2</w:t>
      </w:r>
      <w:r w:rsidR="001D6EA8">
        <w:fldChar w:fldCharType="end"/>
      </w:r>
      <w:r>
        <w:t xml:space="preserve"> Nhập file excel</w:t>
      </w:r>
      <w:bookmarkEnd w:id="20"/>
    </w:p>
    <w:p w14:paraId="30E7E8E8" w14:textId="25CCBAF1" w:rsidR="00BB7C41" w:rsidRPr="00E435D0" w:rsidRDefault="00BB7C41" w:rsidP="00E83E28">
      <w:pPr>
        <w:pStyle w:val="Heading2"/>
        <w:spacing w:before="0" w:line="360" w:lineRule="auto"/>
        <w:rPr>
          <w:rFonts w:cs="Times New Roman"/>
        </w:rPr>
      </w:pPr>
      <w:bookmarkStart w:id="21" w:name="_Toc103678736"/>
      <w:r w:rsidRPr="00E435D0">
        <w:rPr>
          <w:rFonts w:cs="Times New Roman"/>
        </w:rPr>
        <w:lastRenderedPageBreak/>
        <w:t xml:space="preserve">Mẫu </w:t>
      </w:r>
      <w:r w:rsidR="00E435D0" w:rsidRPr="00E435D0">
        <w:rPr>
          <w:rFonts w:cs="Times New Roman"/>
        </w:rPr>
        <w:t>tin nhắn</w:t>
      </w:r>
      <w:bookmarkEnd w:id="21"/>
    </w:p>
    <w:p w14:paraId="4960D796" w14:textId="770EBD75" w:rsidR="00BB7C41" w:rsidRDefault="00E435D0" w:rsidP="00E83E28">
      <w:pPr>
        <w:spacing w:before="0" w:line="360" w:lineRule="auto"/>
        <w:ind w:firstLine="0"/>
        <w:jc w:val="center"/>
        <w:rPr>
          <w:bCs/>
          <w:szCs w:val="20"/>
        </w:rPr>
      </w:pPr>
      <w:r>
        <w:rPr>
          <w:noProof/>
        </w:rPr>
        <w:drawing>
          <wp:inline distT="0" distB="0" distL="0" distR="0" wp14:anchorId="48F49064" wp14:editId="15C500DA">
            <wp:extent cx="3458817" cy="730237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3832" cy="733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38C1" w14:textId="719287AE" w:rsidR="00E435D0" w:rsidRDefault="00E435D0" w:rsidP="00E83E28">
      <w:pPr>
        <w:pStyle w:val="Caption"/>
        <w:spacing w:line="360" w:lineRule="auto"/>
        <w:rPr>
          <w:bCs w:val="0"/>
        </w:rPr>
      </w:pPr>
      <w:bookmarkStart w:id="22" w:name="_Toc103678743"/>
      <w:r>
        <w:t xml:space="preserve">Hình </w:t>
      </w:r>
      <w:r w:rsidR="001D6EA8">
        <w:fldChar w:fldCharType="begin"/>
      </w:r>
      <w:r w:rsidR="001D6EA8">
        <w:instrText xml:space="preserve"> STYLEREF 1 \s </w:instrText>
      </w:r>
      <w:r w:rsidR="001D6EA8">
        <w:fldChar w:fldCharType="separate"/>
      </w:r>
      <w:r w:rsidR="001D6EA8">
        <w:rPr>
          <w:noProof/>
        </w:rPr>
        <w:t>2</w:t>
      </w:r>
      <w:r w:rsidR="001D6EA8">
        <w:fldChar w:fldCharType="end"/>
      </w:r>
      <w:r w:rsidR="001D6EA8">
        <w:noBreakHyphen/>
      </w:r>
      <w:r w:rsidR="001D6EA8">
        <w:fldChar w:fldCharType="begin"/>
      </w:r>
      <w:r w:rsidR="001D6EA8">
        <w:instrText xml:space="preserve"> SEQ Hình \* ARABIC \s 1 </w:instrText>
      </w:r>
      <w:r w:rsidR="001D6EA8">
        <w:fldChar w:fldCharType="separate"/>
      </w:r>
      <w:r w:rsidR="001D6EA8">
        <w:rPr>
          <w:noProof/>
        </w:rPr>
        <w:t>3</w:t>
      </w:r>
      <w:r w:rsidR="001D6EA8">
        <w:fldChar w:fldCharType="end"/>
      </w:r>
      <w:r>
        <w:t xml:space="preserve"> </w:t>
      </w:r>
      <w:r>
        <w:rPr>
          <w:bCs w:val="0"/>
        </w:rPr>
        <w:t>Mẫu tin nhắn</w:t>
      </w:r>
      <w:bookmarkEnd w:id="22"/>
    </w:p>
    <w:p w14:paraId="2CB4D500" w14:textId="41BE633E" w:rsidR="00E435D0" w:rsidRDefault="00E435D0" w:rsidP="00E83E2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D9172EC" wp14:editId="41FBED1D">
            <wp:extent cx="3495024" cy="73788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251" cy="738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1645" w14:textId="11E7AE27" w:rsidR="00E435D0" w:rsidRDefault="00E435D0" w:rsidP="00E83E28">
      <w:pPr>
        <w:pStyle w:val="Caption"/>
        <w:spacing w:line="360" w:lineRule="auto"/>
      </w:pPr>
      <w:bookmarkStart w:id="23" w:name="_Toc103678744"/>
      <w:r>
        <w:t xml:space="preserve">Hình </w:t>
      </w:r>
      <w:r w:rsidR="001D6EA8">
        <w:fldChar w:fldCharType="begin"/>
      </w:r>
      <w:r w:rsidR="001D6EA8">
        <w:instrText xml:space="preserve"> STYLEREF 1 \s </w:instrText>
      </w:r>
      <w:r w:rsidR="001D6EA8">
        <w:fldChar w:fldCharType="separate"/>
      </w:r>
      <w:r w:rsidR="001D6EA8">
        <w:rPr>
          <w:noProof/>
        </w:rPr>
        <w:t>2</w:t>
      </w:r>
      <w:r w:rsidR="001D6EA8">
        <w:fldChar w:fldCharType="end"/>
      </w:r>
      <w:r w:rsidR="001D6EA8">
        <w:noBreakHyphen/>
      </w:r>
      <w:r w:rsidR="001D6EA8">
        <w:fldChar w:fldCharType="begin"/>
      </w:r>
      <w:r w:rsidR="001D6EA8">
        <w:instrText xml:space="preserve"> SEQ Hình \* ARABIC \s 1 </w:instrText>
      </w:r>
      <w:r w:rsidR="001D6EA8">
        <w:fldChar w:fldCharType="separate"/>
      </w:r>
      <w:r w:rsidR="001D6EA8">
        <w:rPr>
          <w:noProof/>
        </w:rPr>
        <w:t>4</w:t>
      </w:r>
      <w:r w:rsidR="001D6EA8">
        <w:fldChar w:fldCharType="end"/>
      </w:r>
      <w:r>
        <w:t xml:space="preserve"> Nhập nội dung tin nhắn</w:t>
      </w:r>
      <w:bookmarkEnd w:id="23"/>
    </w:p>
    <w:p w14:paraId="53AD1294" w14:textId="3D8A0DCA" w:rsidR="00E435D0" w:rsidRDefault="00D662FD" w:rsidP="00E83E28">
      <w:pPr>
        <w:pStyle w:val="ListParagraph"/>
        <w:numPr>
          <w:ilvl w:val="0"/>
          <w:numId w:val="17"/>
        </w:numPr>
        <w:spacing w:line="360" w:lineRule="auto"/>
      </w:pPr>
      <w:r>
        <w:t>Nhập nội dung tin nhắn và lưu lại để gửi cho khách hàng.</w:t>
      </w:r>
    </w:p>
    <w:p w14:paraId="743FCAE2" w14:textId="22A8E665" w:rsidR="00106BC5" w:rsidRDefault="00106BC5" w:rsidP="00E83E28">
      <w:pPr>
        <w:pStyle w:val="ListParagraph"/>
        <w:numPr>
          <w:ilvl w:val="0"/>
          <w:numId w:val="17"/>
        </w:numPr>
        <w:spacing w:line="360" w:lineRule="auto"/>
      </w:pPr>
      <w:r>
        <w:lastRenderedPageBreak/>
        <w:t>Có thể lưu nhiều mẫu tin</w:t>
      </w:r>
      <w:r w:rsidR="0013787E">
        <w:t xml:space="preserve"> với nội dung khác nhau, chọn mẫu nào thì tin nhắn khi gửi cho khách hàng sẽ theo nội dung mẫu đó.</w:t>
      </w:r>
    </w:p>
    <w:p w14:paraId="3B511DE8" w14:textId="2136E26D" w:rsidR="00D662FD" w:rsidRDefault="00D662FD" w:rsidP="00E83E28">
      <w:pPr>
        <w:pStyle w:val="ListParagraph"/>
        <w:numPr>
          <w:ilvl w:val="0"/>
          <w:numId w:val="17"/>
        </w:numPr>
        <w:spacing w:line="360" w:lineRule="auto"/>
      </w:pPr>
      <w:r>
        <w:t xml:space="preserve">Nội dung tin nhắn sẽ theo </w:t>
      </w:r>
      <w:r w:rsidR="0013787E">
        <w:t>định dạng</w:t>
      </w:r>
      <w:r>
        <w:t>: Tên khách hàng (xxx), Số CCCD/CMND (yyy), Số điện thoại (sdt), Địa chỉ (ttt), Tùy chọn 1 (zzz), Tùy chọn 2 (www), Tùy chọn 3 (uuu), Tùy chọn 4 (vvv)</w:t>
      </w:r>
      <w:r w:rsidR="008631F3">
        <w:t xml:space="preserve"> ứng với file excel đã nhập vào trước đó</w:t>
      </w:r>
      <w:r>
        <w:t>.</w:t>
      </w:r>
    </w:p>
    <w:p w14:paraId="020CB2C0" w14:textId="314AD2DB" w:rsidR="00D662FD" w:rsidRPr="00CA0678" w:rsidRDefault="00D662FD" w:rsidP="00E83E28">
      <w:pPr>
        <w:pStyle w:val="ListParagraph"/>
        <w:numPr>
          <w:ilvl w:val="0"/>
          <w:numId w:val="17"/>
        </w:numPr>
        <w:spacing w:line="360" w:lineRule="auto"/>
        <w:rPr>
          <w:color w:val="000000" w:themeColor="text1"/>
        </w:rPr>
      </w:pPr>
      <w:r w:rsidRPr="005C7CAC">
        <w:rPr>
          <w:color w:val="FF0000"/>
        </w:rPr>
        <w:t xml:space="preserve">Ví dụ: </w:t>
      </w:r>
      <w:r w:rsidR="005C7CAC" w:rsidRPr="00CA0678">
        <w:rPr>
          <w:color w:val="000000" w:themeColor="text1"/>
        </w:rPr>
        <w:t xml:space="preserve">Chao anh </w:t>
      </w:r>
      <w:r w:rsidR="005C7CAC" w:rsidRPr="00CA0678">
        <w:rPr>
          <w:b/>
          <w:bCs/>
          <w:color w:val="FF0000"/>
        </w:rPr>
        <w:t>xxx</w:t>
      </w:r>
      <w:r w:rsidR="005C7CAC" w:rsidRPr="00CA0678">
        <w:rPr>
          <w:color w:val="FF0000"/>
        </w:rPr>
        <w:t xml:space="preserve"> </w:t>
      </w:r>
      <w:r w:rsidR="005C7CAC" w:rsidRPr="00CA0678">
        <w:rPr>
          <w:color w:val="000000" w:themeColor="text1"/>
        </w:rPr>
        <w:t xml:space="preserve">nhan diep trung thu gui tang anh </w:t>
      </w:r>
      <w:r w:rsidR="005C7CAC" w:rsidRPr="00CA0678">
        <w:rPr>
          <w:b/>
          <w:bCs/>
          <w:color w:val="FF0000"/>
        </w:rPr>
        <w:t>yyy</w:t>
      </w:r>
      <w:r w:rsidR="005C7CAC" w:rsidRPr="00CA0678">
        <w:rPr>
          <w:color w:val="FF0000"/>
        </w:rPr>
        <w:t xml:space="preserve"> </w:t>
      </w:r>
      <w:r w:rsidR="005C7CAC" w:rsidRPr="00CA0678">
        <w:rPr>
          <w:color w:val="000000" w:themeColor="text1"/>
        </w:rPr>
        <w:t>sms</w:t>
      </w:r>
    </w:p>
    <w:p w14:paraId="132E16A1" w14:textId="073B0274" w:rsidR="00D662FD" w:rsidRDefault="005C7CAC" w:rsidP="00E83E28">
      <w:pPr>
        <w:pStyle w:val="ListParagraph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D9D9BA" wp14:editId="38B1A2C1">
            <wp:extent cx="3240720" cy="683812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515" cy="68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D307" w14:textId="4AFA1CCC" w:rsidR="00D662FD" w:rsidRDefault="00D662FD" w:rsidP="00E83E28">
      <w:pPr>
        <w:pStyle w:val="Caption"/>
        <w:spacing w:line="360" w:lineRule="auto"/>
      </w:pPr>
      <w:bookmarkStart w:id="24" w:name="_Toc103678745"/>
      <w:r>
        <w:t xml:space="preserve">Hình </w:t>
      </w:r>
      <w:r w:rsidR="001D6EA8">
        <w:fldChar w:fldCharType="begin"/>
      </w:r>
      <w:r w:rsidR="001D6EA8">
        <w:instrText xml:space="preserve"> STYLEREF 1 \s </w:instrText>
      </w:r>
      <w:r w:rsidR="001D6EA8">
        <w:fldChar w:fldCharType="separate"/>
      </w:r>
      <w:r w:rsidR="001D6EA8">
        <w:rPr>
          <w:noProof/>
        </w:rPr>
        <w:t>2</w:t>
      </w:r>
      <w:r w:rsidR="001D6EA8">
        <w:fldChar w:fldCharType="end"/>
      </w:r>
      <w:r w:rsidR="001D6EA8">
        <w:noBreakHyphen/>
      </w:r>
      <w:r w:rsidR="001D6EA8">
        <w:fldChar w:fldCharType="begin"/>
      </w:r>
      <w:r w:rsidR="001D6EA8">
        <w:instrText xml:space="preserve"> SEQ Hình \* ARABIC \s 1 </w:instrText>
      </w:r>
      <w:r w:rsidR="001D6EA8">
        <w:fldChar w:fldCharType="separate"/>
      </w:r>
      <w:r w:rsidR="001D6EA8">
        <w:rPr>
          <w:noProof/>
        </w:rPr>
        <w:t>5</w:t>
      </w:r>
      <w:r w:rsidR="001D6EA8">
        <w:fldChar w:fldCharType="end"/>
      </w:r>
      <w:r>
        <w:t xml:space="preserve"> Nhập nội dung mẫu tin</w:t>
      </w:r>
      <w:bookmarkEnd w:id="24"/>
    </w:p>
    <w:p w14:paraId="02F0D760" w14:textId="4C419356" w:rsidR="00D662FD" w:rsidRDefault="00D662FD" w:rsidP="00E83E28">
      <w:pPr>
        <w:pStyle w:val="ListParagraph"/>
        <w:numPr>
          <w:ilvl w:val="0"/>
          <w:numId w:val="17"/>
        </w:numPr>
        <w:spacing w:line="360" w:lineRule="auto"/>
      </w:pPr>
      <w:r>
        <w:t>Thì nội dung tin nhắn sẽ hiển thị</w:t>
      </w:r>
    </w:p>
    <w:p w14:paraId="0ABE21B0" w14:textId="140EFEF6" w:rsidR="008631F3" w:rsidRDefault="005C7CAC" w:rsidP="00E83E28">
      <w:pPr>
        <w:spacing w:line="360" w:lineRule="auto"/>
        <w:ind w:left="360" w:firstLine="0"/>
        <w:jc w:val="center"/>
      </w:pPr>
      <w:r>
        <w:rPr>
          <w:noProof/>
        </w:rPr>
        <w:lastRenderedPageBreak/>
        <w:drawing>
          <wp:inline distT="0" distB="0" distL="0" distR="0" wp14:anchorId="1E57E4B5" wp14:editId="2029D5DD">
            <wp:extent cx="3594941" cy="758554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606" cy="76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9752" w14:textId="15C710AF" w:rsidR="008631F3" w:rsidRDefault="008631F3" w:rsidP="00E83E28">
      <w:pPr>
        <w:pStyle w:val="Caption"/>
        <w:spacing w:line="360" w:lineRule="auto"/>
      </w:pPr>
      <w:bookmarkStart w:id="25" w:name="_Toc103678746"/>
      <w:r>
        <w:t xml:space="preserve">Hình </w:t>
      </w:r>
      <w:r w:rsidR="001D6EA8">
        <w:fldChar w:fldCharType="begin"/>
      </w:r>
      <w:r w:rsidR="001D6EA8">
        <w:instrText xml:space="preserve"> STYLEREF 1 \s </w:instrText>
      </w:r>
      <w:r w:rsidR="001D6EA8">
        <w:fldChar w:fldCharType="separate"/>
      </w:r>
      <w:r w:rsidR="001D6EA8">
        <w:rPr>
          <w:noProof/>
        </w:rPr>
        <w:t>2</w:t>
      </w:r>
      <w:r w:rsidR="001D6EA8">
        <w:fldChar w:fldCharType="end"/>
      </w:r>
      <w:r w:rsidR="001D6EA8">
        <w:noBreakHyphen/>
      </w:r>
      <w:r w:rsidR="001D6EA8">
        <w:fldChar w:fldCharType="begin"/>
      </w:r>
      <w:r w:rsidR="001D6EA8">
        <w:instrText xml:space="preserve"> SEQ Hình \* ARABIC \s 1 </w:instrText>
      </w:r>
      <w:r w:rsidR="001D6EA8">
        <w:fldChar w:fldCharType="separate"/>
      </w:r>
      <w:r w:rsidR="001D6EA8">
        <w:rPr>
          <w:noProof/>
        </w:rPr>
        <w:t>6</w:t>
      </w:r>
      <w:r w:rsidR="001D6EA8">
        <w:fldChar w:fldCharType="end"/>
      </w:r>
      <w:r>
        <w:t xml:space="preserve"> Nội dung tin</w:t>
      </w:r>
      <w:bookmarkEnd w:id="25"/>
    </w:p>
    <w:p w14:paraId="23D65A1D" w14:textId="5D66F0B0" w:rsidR="003563CD" w:rsidRDefault="003260EC" w:rsidP="00E83E28">
      <w:pPr>
        <w:pStyle w:val="ListParagraph"/>
        <w:numPr>
          <w:ilvl w:val="0"/>
          <w:numId w:val="17"/>
        </w:numPr>
        <w:spacing w:line="360" w:lineRule="auto"/>
        <w:rPr>
          <w:i/>
          <w:iCs/>
          <w:color w:val="FF0000"/>
        </w:rPr>
      </w:pPr>
      <w:r w:rsidRPr="00C176FE">
        <w:rPr>
          <w:b/>
          <w:bCs/>
          <w:color w:val="000000" w:themeColor="text1"/>
        </w:rPr>
        <w:lastRenderedPageBreak/>
        <w:t>xxx</w:t>
      </w:r>
      <w:r w:rsidRPr="00C176FE">
        <w:rPr>
          <w:color w:val="000000" w:themeColor="text1"/>
        </w:rPr>
        <w:t xml:space="preserve"> và </w:t>
      </w:r>
      <w:r w:rsidRPr="00C176FE">
        <w:rPr>
          <w:b/>
          <w:bCs/>
          <w:color w:val="000000" w:themeColor="text1"/>
        </w:rPr>
        <w:t xml:space="preserve">yyy </w:t>
      </w:r>
      <w:r w:rsidRPr="00C176FE">
        <w:rPr>
          <w:color w:val="000000" w:themeColor="text1"/>
        </w:rPr>
        <w:t xml:space="preserve">sẽ </w:t>
      </w:r>
      <w:r w:rsidR="00C11AF9" w:rsidRPr="00C176FE">
        <w:rPr>
          <w:color w:val="000000" w:themeColor="text1"/>
        </w:rPr>
        <w:t>lấy nội dung ở cột A và B</w:t>
      </w:r>
      <w:r w:rsidRPr="00C176FE">
        <w:rPr>
          <w:color w:val="000000" w:themeColor="text1"/>
        </w:rPr>
        <w:t xml:space="preserve"> </w:t>
      </w:r>
      <w:r w:rsidR="00C11AF9" w:rsidRPr="00C176FE">
        <w:rPr>
          <w:color w:val="000000" w:themeColor="text1"/>
        </w:rPr>
        <w:t xml:space="preserve">trong file excel được nhập từ trước. Nội dung khi được nhập </w:t>
      </w:r>
      <w:r w:rsidR="00C11AF9">
        <w:t xml:space="preserve">vào mẫu tin sẽ hiển thị: </w:t>
      </w:r>
      <w:r w:rsidR="00C11AF9" w:rsidRPr="00C11AF9">
        <w:rPr>
          <w:i/>
          <w:iCs/>
          <w:color w:val="FF0000"/>
        </w:rPr>
        <w:t>Chao anh Dai nhan diep trung thu gui tang anh san pham sms</w:t>
      </w:r>
      <w:r w:rsidR="001D6EA8">
        <w:rPr>
          <w:i/>
          <w:iCs/>
          <w:color w:val="FF0000"/>
        </w:rPr>
        <w:t>.</w:t>
      </w:r>
    </w:p>
    <w:p w14:paraId="1B5F4E90" w14:textId="77777777" w:rsidR="00A63048" w:rsidRPr="001D6EA8" w:rsidRDefault="00A63048" w:rsidP="00E83E28">
      <w:pPr>
        <w:pStyle w:val="ListParagraph"/>
        <w:numPr>
          <w:ilvl w:val="0"/>
          <w:numId w:val="19"/>
        </w:numPr>
        <w:spacing w:before="0" w:line="360" w:lineRule="auto"/>
        <w:jc w:val="left"/>
        <w:rPr>
          <w:iCs/>
          <w:color w:val="FF0000"/>
          <w:szCs w:val="28"/>
        </w:rPr>
      </w:pPr>
      <w:r w:rsidRPr="001D6EA8">
        <w:rPr>
          <w:iCs/>
          <w:color w:val="FF0000"/>
          <w:szCs w:val="28"/>
        </w:rPr>
        <w:t xml:space="preserve">Mẹo nhỏ: </w:t>
      </w:r>
      <w:r w:rsidRPr="001D6EA8">
        <w:rPr>
          <w:iCs/>
          <w:color w:val="000000" w:themeColor="text1"/>
          <w:szCs w:val="28"/>
        </w:rPr>
        <w:t>Có thể nhập nội dung chuỗi trong file excel với nội dung như sau</w:t>
      </w:r>
    </w:p>
    <w:p w14:paraId="3255A116" w14:textId="77777777" w:rsidR="00A63048" w:rsidRDefault="00A63048" w:rsidP="00E83E28">
      <w:pPr>
        <w:spacing w:before="0" w:line="360" w:lineRule="auto"/>
        <w:ind w:left="360" w:firstLine="0"/>
        <w:jc w:val="center"/>
        <w:rPr>
          <w:iCs/>
          <w:color w:val="FF0000"/>
          <w:szCs w:val="28"/>
        </w:rPr>
      </w:pPr>
      <w:r>
        <w:rPr>
          <w:noProof/>
        </w:rPr>
        <w:drawing>
          <wp:inline distT="0" distB="0" distL="0" distR="0" wp14:anchorId="305BC5AA" wp14:editId="4BBAE977">
            <wp:extent cx="5246236" cy="181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228" cy="18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9A5E" w14:textId="7E6B4723" w:rsidR="001D6EA8" w:rsidRDefault="00A63048" w:rsidP="00E83E28">
      <w:pPr>
        <w:pStyle w:val="Caption"/>
        <w:spacing w:line="360" w:lineRule="auto"/>
        <w:rPr>
          <w:iCs/>
          <w:color w:val="000000" w:themeColor="text1"/>
          <w:szCs w:val="28"/>
        </w:rPr>
      </w:pPr>
      <w:bookmarkStart w:id="26" w:name="_Toc103678747"/>
      <w:r>
        <w:t xml:space="preserve">Hình </w:t>
      </w:r>
      <w:r w:rsidR="001D6EA8">
        <w:fldChar w:fldCharType="begin"/>
      </w:r>
      <w:r w:rsidR="001D6EA8">
        <w:instrText xml:space="preserve"> STYLEREF 1 \s </w:instrText>
      </w:r>
      <w:r w:rsidR="001D6EA8">
        <w:fldChar w:fldCharType="separate"/>
      </w:r>
      <w:r w:rsidR="001D6EA8">
        <w:rPr>
          <w:noProof/>
        </w:rPr>
        <w:t>2</w:t>
      </w:r>
      <w:r w:rsidR="001D6EA8">
        <w:fldChar w:fldCharType="end"/>
      </w:r>
      <w:r w:rsidR="001D6EA8">
        <w:noBreakHyphen/>
      </w:r>
      <w:r w:rsidR="001D6EA8">
        <w:fldChar w:fldCharType="begin"/>
      </w:r>
      <w:r w:rsidR="001D6EA8">
        <w:instrText xml:space="preserve"> SEQ Hình \* ARABIC \s 1 </w:instrText>
      </w:r>
      <w:r w:rsidR="001D6EA8">
        <w:fldChar w:fldCharType="separate"/>
      </w:r>
      <w:r w:rsidR="001D6EA8">
        <w:rPr>
          <w:noProof/>
        </w:rPr>
        <w:t>7</w:t>
      </w:r>
      <w:r w:rsidR="001D6EA8">
        <w:fldChar w:fldCharType="end"/>
      </w:r>
      <w:r>
        <w:t xml:space="preserve"> </w:t>
      </w:r>
      <w:r w:rsidRPr="00FB3228">
        <w:rPr>
          <w:iCs/>
          <w:color w:val="000000" w:themeColor="text1"/>
          <w:szCs w:val="28"/>
        </w:rPr>
        <w:t>Nội dung excel mẫu</w:t>
      </w:r>
      <w:bookmarkEnd w:id="26"/>
    </w:p>
    <w:p w14:paraId="1EE7B71A" w14:textId="77777777" w:rsidR="001D6EA8" w:rsidRDefault="001D6EA8" w:rsidP="00E83E28">
      <w:pPr>
        <w:spacing w:before="0" w:line="360" w:lineRule="auto"/>
        <w:ind w:firstLine="0"/>
        <w:jc w:val="left"/>
        <w:rPr>
          <w:bCs/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br w:type="page"/>
      </w:r>
    </w:p>
    <w:p w14:paraId="7D399DC5" w14:textId="2BD91AEC" w:rsidR="001D6EA8" w:rsidRPr="001D6EA8" w:rsidRDefault="001D6EA8" w:rsidP="00E83E28">
      <w:pPr>
        <w:pStyle w:val="ListParagraph"/>
        <w:numPr>
          <w:ilvl w:val="0"/>
          <w:numId w:val="17"/>
        </w:numPr>
        <w:spacing w:before="0" w:line="360" w:lineRule="auto"/>
        <w:jc w:val="left"/>
        <w:rPr>
          <w:i/>
          <w:iCs/>
          <w:color w:val="000000" w:themeColor="text1"/>
        </w:rPr>
      </w:pPr>
      <w:r w:rsidRPr="001D6EA8">
        <w:rPr>
          <w:color w:val="000000" w:themeColor="text1"/>
        </w:rPr>
        <w:lastRenderedPageBreak/>
        <w:t xml:space="preserve">Vào nội dung tin nhắn nhập </w:t>
      </w:r>
      <w:r w:rsidRPr="001D6EA8">
        <w:rPr>
          <w:color w:val="FF0000"/>
        </w:rPr>
        <w:t xml:space="preserve">xxx </w:t>
      </w:r>
      <w:r w:rsidRPr="001D6EA8">
        <w:rPr>
          <w:color w:val="000000" w:themeColor="text1"/>
        </w:rPr>
        <w:t>sẽ hiển thị ra nội dung tin nhắn như trong file excel</w:t>
      </w:r>
    </w:p>
    <w:p w14:paraId="46E22A1F" w14:textId="4DDD01BE" w:rsidR="001D6EA8" w:rsidRPr="001D6EA8" w:rsidRDefault="001D6EA8" w:rsidP="00E83E28">
      <w:pPr>
        <w:spacing w:before="0" w:line="360" w:lineRule="auto"/>
        <w:ind w:left="360" w:firstLine="0"/>
        <w:jc w:val="center"/>
        <w:rPr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7A6F7D00" wp14:editId="0CFF121D">
            <wp:extent cx="4508390" cy="7873134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718" cy="802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C298" w14:textId="5A3B510D" w:rsidR="001D6EA8" w:rsidRDefault="001D6EA8" w:rsidP="00E83E28">
      <w:pPr>
        <w:pStyle w:val="Caption"/>
        <w:spacing w:line="360" w:lineRule="auto"/>
        <w:rPr>
          <w:color w:val="000000" w:themeColor="text1"/>
        </w:rPr>
      </w:pPr>
      <w:bookmarkStart w:id="27" w:name="_Toc103678748"/>
      <w:r>
        <w:t xml:space="preserve">Hình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 w:rsidRPr="001D6EA8">
        <w:rPr>
          <w:color w:val="000000" w:themeColor="text1"/>
        </w:rPr>
        <w:t>Nhập nội dung</w:t>
      </w:r>
      <w:r>
        <w:rPr>
          <w:color w:val="000000" w:themeColor="text1"/>
        </w:rPr>
        <w:t xml:space="preserve"> sms</w:t>
      </w:r>
      <w:bookmarkEnd w:id="27"/>
    </w:p>
    <w:p w14:paraId="05E65A90" w14:textId="27AE499A" w:rsidR="001D6EA8" w:rsidRDefault="001D6EA8" w:rsidP="00E83E28">
      <w:pPr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09DC40" wp14:editId="60AEA9A0">
            <wp:extent cx="4679820" cy="8062623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341" cy="839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50B1" w14:textId="047D89EC" w:rsidR="001D6EA8" w:rsidRPr="001D6EA8" w:rsidRDefault="001D6EA8" w:rsidP="00E83E28">
      <w:pPr>
        <w:pStyle w:val="Caption"/>
        <w:spacing w:line="360" w:lineRule="auto"/>
      </w:pPr>
      <w:bookmarkStart w:id="28" w:name="_Toc103678749"/>
      <w:r>
        <w:t xml:space="preserve">Hình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Nội dung hiển thị</w:t>
      </w:r>
      <w:bookmarkEnd w:id="28"/>
    </w:p>
    <w:p w14:paraId="3F1400B9" w14:textId="5AE44F8C" w:rsidR="00852FCB" w:rsidRDefault="00852FCB" w:rsidP="00E83E28">
      <w:pPr>
        <w:pStyle w:val="ListParagraph"/>
        <w:numPr>
          <w:ilvl w:val="0"/>
          <w:numId w:val="19"/>
        </w:numPr>
        <w:spacing w:line="360" w:lineRule="auto"/>
        <w:jc w:val="center"/>
        <w:rPr>
          <w:b/>
          <w:bCs/>
          <w:i/>
          <w:iCs/>
          <w:color w:val="FF0000"/>
        </w:rPr>
      </w:pPr>
      <w:r w:rsidRPr="00852FCB">
        <w:rPr>
          <w:b/>
          <w:bCs/>
          <w:i/>
          <w:iCs/>
          <w:color w:val="FF0000"/>
        </w:rPr>
        <w:lastRenderedPageBreak/>
        <w:t>Cảm ơn quý khách đã sử dụng dịch vụ, nếu xảy ra lỗi xin liên hệ zalo 0345178001 (Lê Đông Triều) để được hỗ trợ</w:t>
      </w:r>
    </w:p>
    <w:p w14:paraId="03CC9C75" w14:textId="77777777" w:rsidR="00852FCB" w:rsidRDefault="00852FCB" w:rsidP="00E83E28">
      <w:pPr>
        <w:spacing w:before="0" w:line="360" w:lineRule="auto"/>
        <w:ind w:firstLine="0"/>
        <w:jc w:val="left"/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br w:type="page"/>
      </w:r>
    </w:p>
    <w:p w14:paraId="07E95515" w14:textId="16CFB5CD" w:rsidR="00664A5A" w:rsidRPr="004D54AB" w:rsidRDefault="00664A5A" w:rsidP="00E83E28">
      <w:pPr>
        <w:pStyle w:val="Heading1"/>
        <w:numPr>
          <w:ilvl w:val="0"/>
          <w:numId w:val="0"/>
        </w:numPr>
        <w:spacing w:before="0" w:line="360" w:lineRule="auto"/>
        <w:rPr>
          <w:rStyle w:val="atitle"/>
        </w:rPr>
      </w:pPr>
      <w:bookmarkStart w:id="29" w:name="_Toc103678737"/>
      <w:r w:rsidRPr="004D54AB">
        <w:rPr>
          <w:rFonts w:cs="Times New Roman"/>
        </w:rPr>
        <w:lastRenderedPageBreak/>
        <w:t>TÀI LIỆU THAM KHẢO</w:t>
      </w:r>
      <w:bookmarkEnd w:id="16"/>
      <w:bookmarkEnd w:id="17"/>
      <w:bookmarkEnd w:id="29"/>
    </w:p>
    <w:p w14:paraId="457EEF1D" w14:textId="45D61CAB" w:rsidR="00734554" w:rsidRPr="001944FE" w:rsidRDefault="00664A5A" w:rsidP="00E83E28">
      <w:pPr>
        <w:pStyle w:val="Like-Numbering"/>
        <w:spacing w:before="0" w:line="360" w:lineRule="auto"/>
        <w:rPr>
          <w:rStyle w:val="atitle"/>
          <w:szCs w:val="26"/>
        </w:rPr>
      </w:pPr>
      <w:r w:rsidRPr="004D54AB">
        <w:t>Các tài liệu từ Internet</w:t>
      </w:r>
      <w:r w:rsidR="00CE0169" w:rsidRPr="001944FE">
        <w:rPr>
          <w:rStyle w:val="atitle"/>
          <w:szCs w:val="26"/>
        </w:rPr>
        <w:t xml:space="preserve"> </w:t>
      </w:r>
    </w:p>
    <w:p w14:paraId="29185C10" w14:textId="77777777" w:rsidR="00664A5A" w:rsidRDefault="00664A5A" w:rsidP="00E83E28">
      <w:pPr>
        <w:spacing w:before="0" w:line="360" w:lineRule="auto"/>
        <w:ind w:firstLine="0"/>
        <w:jc w:val="left"/>
      </w:pPr>
      <w:r>
        <w:br w:type="page"/>
      </w:r>
    </w:p>
    <w:p w14:paraId="2522B24D" w14:textId="77777777" w:rsidR="00690D36" w:rsidRPr="004D54AB" w:rsidRDefault="00690D36" w:rsidP="00E83E28">
      <w:pPr>
        <w:spacing w:before="0" w:line="360" w:lineRule="auto"/>
        <w:sectPr w:rsidR="00690D36" w:rsidRPr="004D54AB" w:rsidSect="003A1DD5">
          <w:headerReference w:type="default" r:id="rId19"/>
          <w:footerReference w:type="even" r:id="rId20"/>
          <w:footerReference w:type="default" r:id="rId21"/>
          <w:pgSz w:w="11907" w:h="16840" w:code="9"/>
          <w:pgMar w:top="1701" w:right="1134" w:bottom="1701" w:left="1170" w:header="709" w:footer="709" w:gutter="0"/>
          <w:cols w:space="708"/>
          <w:docGrid w:linePitch="360"/>
        </w:sectPr>
      </w:pPr>
    </w:p>
    <w:p w14:paraId="3F1EF217" w14:textId="77777777" w:rsidR="00BB71A4" w:rsidRPr="004D54AB" w:rsidRDefault="00AB4DE3" w:rsidP="00E83E28">
      <w:pPr>
        <w:pStyle w:val="Heading1"/>
        <w:numPr>
          <w:ilvl w:val="0"/>
          <w:numId w:val="0"/>
        </w:numPr>
        <w:spacing w:before="0" w:line="360" w:lineRule="auto"/>
        <w:rPr>
          <w:rFonts w:cs="Times New Roman"/>
        </w:rPr>
      </w:pPr>
      <w:bookmarkStart w:id="30" w:name="_Toc169424255"/>
      <w:bookmarkStart w:id="31" w:name="_Toc35857439"/>
      <w:bookmarkStart w:id="32" w:name="_Toc103678738"/>
      <w:r w:rsidRPr="004D54AB">
        <w:rPr>
          <w:rFonts w:cs="Times New Roman"/>
        </w:rPr>
        <w:lastRenderedPageBreak/>
        <w:t>PHỤ LỤC</w:t>
      </w:r>
      <w:bookmarkEnd w:id="30"/>
      <w:bookmarkEnd w:id="31"/>
      <w:bookmarkEnd w:id="32"/>
    </w:p>
    <w:sectPr w:rsidR="00BB71A4" w:rsidRPr="004D54AB" w:rsidSect="003A1DD5">
      <w:headerReference w:type="even" r:id="rId22"/>
      <w:pgSz w:w="11907" w:h="16840" w:code="9"/>
      <w:pgMar w:top="1701" w:right="1134" w:bottom="1701" w:left="117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5AD11" w14:textId="77777777" w:rsidR="008359E3" w:rsidRDefault="008359E3">
      <w:r>
        <w:separator/>
      </w:r>
    </w:p>
    <w:p w14:paraId="0DED247E" w14:textId="77777777" w:rsidR="008359E3" w:rsidRDefault="008359E3"/>
  </w:endnote>
  <w:endnote w:type="continuationSeparator" w:id="0">
    <w:p w14:paraId="073E8DB9" w14:textId="77777777" w:rsidR="008359E3" w:rsidRDefault="008359E3">
      <w:r>
        <w:continuationSeparator/>
      </w:r>
    </w:p>
    <w:p w14:paraId="05CFAEE7" w14:textId="77777777" w:rsidR="008359E3" w:rsidRDefault="008359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A42F8" w14:textId="77777777" w:rsidR="00B755AA" w:rsidRDefault="00B755AA" w:rsidP="00F40FA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5E581070" w14:textId="77777777" w:rsidR="00B755AA" w:rsidRDefault="00B755AA" w:rsidP="008F3A7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63" w:type="dxa"/>
      <w:tblBorders>
        <w:top w:val="single" w:sz="4" w:space="0" w:color="auto"/>
      </w:tblBorders>
      <w:shd w:val="clear" w:color="auto" w:fill="FAFAF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3268"/>
      <w:gridCol w:w="3247"/>
      <w:gridCol w:w="3248"/>
    </w:tblGrid>
    <w:tr w:rsidR="00B755AA" w14:paraId="02ED6ABE" w14:textId="77777777" w:rsidTr="00DE4F3E">
      <w:trPr>
        <w:trHeight w:val="261"/>
      </w:trPr>
      <w:tc>
        <w:tcPr>
          <w:tcW w:w="3268" w:type="dxa"/>
          <w:shd w:val="clear" w:color="auto" w:fill="FAFAFA"/>
        </w:tcPr>
        <w:p w14:paraId="1AE64B5B" w14:textId="7F4D4121" w:rsidR="006C10C0" w:rsidRPr="00853B48" w:rsidRDefault="00964B42" w:rsidP="00C24DC5">
          <w:pPr>
            <w:pStyle w:val="Footer"/>
            <w:tabs>
              <w:tab w:val="clear" w:pos="4320"/>
              <w:tab w:val="clear" w:pos="8640"/>
            </w:tabs>
            <w:spacing w:before="0" w:line="240" w:lineRule="auto"/>
            <w:ind w:right="360" w:firstLine="0"/>
            <w:rPr>
              <w:i/>
              <w:sz w:val="24"/>
            </w:rPr>
          </w:pPr>
          <w:r>
            <w:rPr>
              <w:i/>
              <w:sz w:val="24"/>
            </w:rPr>
            <w:t>Đông Triều</w:t>
          </w:r>
        </w:p>
      </w:tc>
      <w:tc>
        <w:tcPr>
          <w:tcW w:w="3247" w:type="dxa"/>
          <w:shd w:val="clear" w:color="auto" w:fill="FAFAFA"/>
        </w:tcPr>
        <w:p w14:paraId="0FE593F7" w14:textId="3474F40B" w:rsidR="00B755AA" w:rsidRPr="00B57E92" w:rsidRDefault="00B755AA" w:rsidP="009165B5">
          <w:pPr>
            <w:pStyle w:val="Footer"/>
            <w:tabs>
              <w:tab w:val="clear" w:pos="4320"/>
              <w:tab w:val="clear" w:pos="8640"/>
            </w:tabs>
            <w:spacing w:before="0" w:line="240" w:lineRule="auto"/>
            <w:ind w:firstLine="0"/>
            <w:jc w:val="center"/>
            <w:rPr>
              <w:sz w:val="24"/>
            </w:rPr>
          </w:pPr>
          <w:r w:rsidRPr="00B57E92">
            <w:rPr>
              <w:rStyle w:val="PageNumber"/>
              <w:sz w:val="24"/>
            </w:rPr>
            <w:fldChar w:fldCharType="begin"/>
          </w:r>
          <w:r w:rsidRPr="00B57E92">
            <w:rPr>
              <w:rStyle w:val="PageNumber"/>
              <w:sz w:val="24"/>
            </w:rPr>
            <w:instrText xml:space="preserve">PAGE  </w:instrText>
          </w:r>
          <w:r w:rsidRPr="00B57E92">
            <w:rPr>
              <w:rStyle w:val="PageNumber"/>
              <w:sz w:val="24"/>
            </w:rPr>
            <w:fldChar w:fldCharType="separate"/>
          </w:r>
          <w:r>
            <w:rPr>
              <w:rStyle w:val="PageNumber"/>
              <w:noProof/>
              <w:sz w:val="24"/>
            </w:rPr>
            <w:t>4</w:t>
          </w:r>
          <w:r w:rsidRPr="00B57E92">
            <w:rPr>
              <w:rStyle w:val="PageNumber"/>
              <w:sz w:val="24"/>
            </w:rPr>
            <w:fldChar w:fldCharType="end"/>
          </w:r>
        </w:p>
      </w:tc>
      <w:tc>
        <w:tcPr>
          <w:tcW w:w="3248" w:type="dxa"/>
          <w:shd w:val="clear" w:color="auto" w:fill="FAFAFA"/>
        </w:tcPr>
        <w:p w14:paraId="756A1D27" w14:textId="5A505AB4" w:rsidR="00B755AA" w:rsidRPr="003C003A" w:rsidRDefault="000D7DE0" w:rsidP="00853B48">
          <w:pPr>
            <w:pStyle w:val="Footer"/>
            <w:tabs>
              <w:tab w:val="clear" w:pos="4320"/>
              <w:tab w:val="clear" w:pos="8640"/>
            </w:tabs>
            <w:spacing w:before="0" w:line="240" w:lineRule="auto"/>
            <w:ind w:right="-1" w:firstLine="0"/>
            <w:jc w:val="right"/>
            <w:rPr>
              <w:i/>
              <w:szCs w:val="26"/>
            </w:rPr>
          </w:pPr>
          <w:r>
            <w:rPr>
              <w:i/>
              <w:szCs w:val="26"/>
            </w:rPr>
            <w:t xml:space="preserve">(Zalo) </w:t>
          </w:r>
          <w:r w:rsidR="00AA5991">
            <w:rPr>
              <w:i/>
              <w:szCs w:val="26"/>
            </w:rPr>
            <w:t>0345178001</w:t>
          </w:r>
        </w:p>
      </w:tc>
    </w:tr>
  </w:tbl>
  <w:p w14:paraId="69249B04" w14:textId="77777777" w:rsidR="00B755AA" w:rsidRDefault="00B755AA" w:rsidP="008F3A7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D77E4" w14:textId="77777777" w:rsidR="008359E3" w:rsidRDefault="008359E3">
      <w:r>
        <w:separator/>
      </w:r>
    </w:p>
    <w:p w14:paraId="5AED1B07" w14:textId="77777777" w:rsidR="008359E3" w:rsidRDefault="008359E3"/>
  </w:footnote>
  <w:footnote w:type="continuationSeparator" w:id="0">
    <w:p w14:paraId="1531849B" w14:textId="77777777" w:rsidR="008359E3" w:rsidRDefault="008359E3">
      <w:r>
        <w:continuationSeparator/>
      </w:r>
    </w:p>
    <w:p w14:paraId="27B8DECA" w14:textId="77777777" w:rsidR="008359E3" w:rsidRDefault="008359E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bottom w:val="single" w:sz="4" w:space="0" w:color="auto"/>
      </w:tblBorders>
      <w:shd w:val="clear" w:color="auto" w:fill="FAFAF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9004"/>
    </w:tblGrid>
    <w:tr w:rsidR="00B755AA" w:rsidRPr="00570EF4" w14:paraId="715F3183" w14:textId="77777777" w:rsidTr="009165B5">
      <w:tc>
        <w:tcPr>
          <w:tcW w:w="9004" w:type="dxa"/>
          <w:shd w:val="clear" w:color="auto" w:fill="FAFAFA"/>
        </w:tcPr>
        <w:p w14:paraId="2CF941D4" w14:textId="1B8295E1" w:rsidR="00B755AA" w:rsidRPr="00570EF4" w:rsidRDefault="00964B42" w:rsidP="00853B48">
          <w:pPr>
            <w:pStyle w:val="Header"/>
            <w:spacing w:before="0" w:line="240" w:lineRule="auto"/>
            <w:ind w:firstLine="0"/>
            <w:rPr>
              <w:i/>
              <w:sz w:val="24"/>
            </w:rPr>
          </w:pPr>
          <w:r>
            <w:rPr>
              <w:i/>
              <w:sz w:val="24"/>
            </w:rPr>
            <w:t>Smart Sms</w:t>
          </w:r>
          <w:r w:rsidR="00B755AA">
            <w:rPr>
              <w:i/>
              <w:sz w:val="24"/>
            </w:rPr>
            <w:t xml:space="preserve"> </w:t>
          </w:r>
        </w:p>
      </w:tc>
    </w:tr>
  </w:tbl>
  <w:p w14:paraId="6BFB6413" w14:textId="77777777" w:rsidR="00B755AA" w:rsidRPr="00162939" w:rsidRDefault="00B755AA" w:rsidP="00162939">
    <w:pPr>
      <w:pStyle w:val="Header"/>
      <w:spacing w:before="0" w:line="240" w:lineRule="auto"/>
      <w:rPr>
        <w:i/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29ACE" w14:textId="77777777" w:rsidR="00B755AA" w:rsidRDefault="00B755A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3042"/>
    <w:multiLevelType w:val="multilevel"/>
    <w:tmpl w:val="E57A27AA"/>
    <w:lvl w:ilvl="0">
      <w:start w:val="1"/>
      <w:numFmt w:val="decimal"/>
      <w:pStyle w:val="Heading1"/>
      <w:suff w:val="nothing"/>
      <w:lvlText w:val="CHƯƠNG 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  <w:b/>
        <w:i w:val="0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B696F9F"/>
    <w:multiLevelType w:val="hybridMultilevel"/>
    <w:tmpl w:val="0C8A7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3B62F9"/>
    <w:multiLevelType w:val="hybridMultilevel"/>
    <w:tmpl w:val="EB98D7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6E6453"/>
    <w:multiLevelType w:val="hybridMultilevel"/>
    <w:tmpl w:val="35463B60"/>
    <w:lvl w:ilvl="0" w:tplc="629A13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5C098A"/>
    <w:multiLevelType w:val="hybridMultilevel"/>
    <w:tmpl w:val="95985ECE"/>
    <w:lvl w:ilvl="0" w:tplc="81C62B32">
      <w:start w:val="1"/>
      <w:numFmt w:val="decimal"/>
      <w:pStyle w:val="NumberingStyle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7FE7780"/>
    <w:multiLevelType w:val="hybridMultilevel"/>
    <w:tmpl w:val="61C09408"/>
    <w:lvl w:ilvl="0" w:tplc="BA32A5D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CC3D65"/>
    <w:multiLevelType w:val="hybridMultilevel"/>
    <w:tmpl w:val="5F92B7FC"/>
    <w:lvl w:ilvl="0" w:tplc="BA32A5DE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8F230B"/>
    <w:multiLevelType w:val="hybridMultilevel"/>
    <w:tmpl w:val="D4F2EBBE"/>
    <w:lvl w:ilvl="0" w:tplc="9274DE36">
      <w:start w:val="1"/>
      <w:numFmt w:val="decimal"/>
      <w:pStyle w:val="Tailieuthamkhao"/>
      <w:suff w:val="space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11549C"/>
    <w:multiLevelType w:val="hybridMultilevel"/>
    <w:tmpl w:val="737483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2553486">
    <w:abstractNumId w:val="0"/>
  </w:num>
  <w:num w:numId="2" w16cid:durableId="1954554429">
    <w:abstractNumId w:val="4"/>
  </w:num>
  <w:num w:numId="3" w16cid:durableId="1486507930">
    <w:abstractNumId w:val="7"/>
  </w:num>
  <w:num w:numId="4" w16cid:durableId="734469230">
    <w:abstractNumId w:val="6"/>
  </w:num>
  <w:num w:numId="5" w16cid:durableId="1707218146">
    <w:abstractNumId w:val="8"/>
  </w:num>
  <w:num w:numId="6" w16cid:durableId="655375552">
    <w:abstractNumId w:val="5"/>
  </w:num>
  <w:num w:numId="7" w16cid:durableId="1835220192">
    <w:abstractNumId w:val="1"/>
  </w:num>
  <w:num w:numId="8" w16cid:durableId="371002155">
    <w:abstractNumId w:val="0"/>
  </w:num>
  <w:num w:numId="9" w16cid:durableId="489518786">
    <w:abstractNumId w:val="0"/>
  </w:num>
  <w:num w:numId="10" w16cid:durableId="1311789899">
    <w:abstractNumId w:val="0"/>
  </w:num>
  <w:num w:numId="11" w16cid:durableId="871727011">
    <w:abstractNumId w:val="0"/>
  </w:num>
  <w:num w:numId="12" w16cid:durableId="1454906556">
    <w:abstractNumId w:val="0"/>
  </w:num>
  <w:num w:numId="13" w16cid:durableId="994533478">
    <w:abstractNumId w:val="0"/>
  </w:num>
  <w:num w:numId="14" w16cid:durableId="765227878">
    <w:abstractNumId w:val="0"/>
  </w:num>
  <w:num w:numId="15" w16cid:durableId="517083784">
    <w:abstractNumId w:val="0"/>
  </w:num>
  <w:num w:numId="16" w16cid:durableId="738098574">
    <w:abstractNumId w:val="0"/>
  </w:num>
  <w:num w:numId="17" w16cid:durableId="1920823048">
    <w:abstractNumId w:val="3"/>
  </w:num>
  <w:num w:numId="18" w16cid:durableId="1279721733">
    <w:abstractNumId w:val="0"/>
  </w:num>
  <w:num w:numId="19" w16cid:durableId="1307010336">
    <w:abstractNumId w:val="2"/>
  </w:num>
  <w:num w:numId="20" w16cid:durableId="688333604">
    <w:abstractNumId w:val="0"/>
  </w:num>
  <w:num w:numId="21" w16cid:durableId="327027449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activeWritingStyle w:appName="MSWord" w:lang="en-US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proofState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efaultTableStyle w:val="TableGrid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855"/>
    <w:rsid w:val="0000420E"/>
    <w:rsid w:val="000049BE"/>
    <w:rsid w:val="00006739"/>
    <w:rsid w:val="00007559"/>
    <w:rsid w:val="00010DFB"/>
    <w:rsid w:val="00011138"/>
    <w:rsid w:val="00011787"/>
    <w:rsid w:val="000119D1"/>
    <w:rsid w:val="00012593"/>
    <w:rsid w:val="0001528D"/>
    <w:rsid w:val="00017803"/>
    <w:rsid w:val="0002139E"/>
    <w:rsid w:val="0002177B"/>
    <w:rsid w:val="00022F4B"/>
    <w:rsid w:val="00024F8B"/>
    <w:rsid w:val="00032912"/>
    <w:rsid w:val="00032E6B"/>
    <w:rsid w:val="00033A97"/>
    <w:rsid w:val="000348E1"/>
    <w:rsid w:val="00036EA6"/>
    <w:rsid w:val="00041E78"/>
    <w:rsid w:val="00044341"/>
    <w:rsid w:val="00045218"/>
    <w:rsid w:val="00045F2D"/>
    <w:rsid w:val="000502A4"/>
    <w:rsid w:val="00051A13"/>
    <w:rsid w:val="00054AE8"/>
    <w:rsid w:val="00055456"/>
    <w:rsid w:val="00061855"/>
    <w:rsid w:val="00065270"/>
    <w:rsid w:val="00066A27"/>
    <w:rsid w:val="0007236E"/>
    <w:rsid w:val="0007281B"/>
    <w:rsid w:val="0007352A"/>
    <w:rsid w:val="00076599"/>
    <w:rsid w:val="000777DA"/>
    <w:rsid w:val="0007794D"/>
    <w:rsid w:val="00085657"/>
    <w:rsid w:val="00091633"/>
    <w:rsid w:val="000936DA"/>
    <w:rsid w:val="00093E82"/>
    <w:rsid w:val="000941F2"/>
    <w:rsid w:val="00094EC2"/>
    <w:rsid w:val="000957AC"/>
    <w:rsid w:val="000968D4"/>
    <w:rsid w:val="000A3F03"/>
    <w:rsid w:val="000A413C"/>
    <w:rsid w:val="000A5F93"/>
    <w:rsid w:val="000B19A4"/>
    <w:rsid w:val="000B1D8B"/>
    <w:rsid w:val="000B1FBB"/>
    <w:rsid w:val="000B2174"/>
    <w:rsid w:val="000B66C0"/>
    <w:rsid w:val="000B6B71"/>
    <w:rsid w:val="000B6FBD"/>
    <w:rsid w:val="000B7248"/>
    <w:rsid w:val="000C19FF"/>
    <w:rsid w:val="000C4E15"/>
    <w:rsid w:val="000C525D"/>
    <w:rsid w:val="000C5F09"/>
    <w:rsid w:val="000D1714"/>
    <w:rsid w:val="000D3391"/>
    <w:rsid w:val="000D3879"/>
    <w:rsid w:val="000D7DE0"/>
    <w:rsid w:val="000E0D16"/>
    <w:rsid w:val="000E3CA9"/>
    <w:rsid w:val="000E491B"/>
    <w:rsid w:val="000E7B10"/>
    <w:rsid w:val="000F0816"/>
    <w:rsid w:val="000F0B45"/>
    <w:rsid w:val="000F0DE5"/>
    <w:rsid w:val="000F17E6"/>
    <w:rsid w:val="000F1E18"/>
    <w:rsid w:val="000F2E88"/>
    <w:rsid w:val="000F49B9"/>
    <w:rsid w:val="000F71D4"/>
    <w:rsid w:val="001028A1"/>
    <w:rsid w:val="00106BC5"/>
    <w:rsid w:val="001105A2"/>
    <w:rsid w:val="00110B56"/>
    <w:rsid w:val="00111B7D"/>
    <w:rsid w:val="00123B4F"/>
    <w:rsid w:val="001245AE"/>
    <w:rsid w:val="00127C29"/>
    <w:rsid w:val="001306D5"/>
    <w:rsid w:val="00132F91"/>
    <w:rsid w:val="0013787E"/>
    <w:rsid w:val="001403D7"/>
    <w:rsid w:val="00144262"/>
    <w:rsid w:val="00144E85"/>
    <w:rsid w:val="00147C56"/>
    <w:rsid w:val="00157000"/>
    <w:rsid w:val="001606DD"/>
    <w:rsid w:val="00162939"/>
    <w:rsid w:val="00164BD4"/>
    <w:rsid w:val="00165475"/>
    <w:rsid w:val="00170306"/>
    <w:rsid w:val="00174DA2"/>
    <w:rsid w:val="00177E38"/>
    <w:rsid w:val="00183337"/>
    <w:rsid w:val="0018354F"/>
    <w:rsid w:val="001857C9"/>
    <w:rsid w:val="00191220"/>
    <w:rsid w:val="00191C80"/>
    <w:rsid w:val="00192969"/>
    <w:rsid w:val="001944FE"/>
    <w:rsid w:val="0019634C"/>
    <w:rsid w:val="00196458"/>
    <w:rsid w:val="001A076E"/>
    <w:rsid w:val="001A08FA"/>
    <w:rsid w:val="001A5263"/>
    <w:rsid w:val="001B119C"/>
    <w:rsid w:val="001B464E"/>
    <w:rsid w:val="001B4AF0"/>
    <w:rsid w:val="001C2235"/>
    <w:rsid w:val="001C4A15"/>
    <w:rsid w:val="001C6057"/>
    <w:rsid w:val="001D0D77"/>
    <w:rsid w:val="001D1469"/>
    <w:rsid w:val="001D3479"/>
    <w:rsid w:val="001D531A"/>
    <w:rsid w:val="001D6EA8"/>
    <w:rsid w:val="001D730B"/>
    <w:rsid w:val="001E1567"/>
    <w:rsid w:val="001E21BD"/>
    <w:rsid w:val="001E259E"/>
    <w:rsid w:val="001E4630"/>
    <w:rsid w:val="001F0999"/>
    <w:rsid w:val="001F0AA0"/>
    <w:rsid w:val="001F2660"/>
    <w:rsid w:val="001F351F"/>
    <w:rsid w:val="001F6182"/>
    <w:rsid w:val="0020033A"/>
    <w:rsid w:val="00200DB8"/>
    <w:rsid w:val="0020486A"/>
    <w:rsid w:val="00206B0E"/>
    <w:rsid w:val="00210085"/>
    <w:rsid w:val="00212CAB"/>
    <w:rsid w:val="00213E4E"/>
    <w:rsid w:val="002167B6"/>
    <w:rsid w:val="00221660"/>
    <w:rsid w:val="00222D64"/>
    <w:rsid w:val="002238ED"/>
    <w:rsid w:val="00224E44"/>
    <w:rsid w:val="002254C6"/>
    <w:rsid w:val="00225C67"/>
    <w:rsid w:val="00227B6C"/>
    <w:rsid w:val="00227D14"/>
    <w:rsid w:val="00231312"/>
    <w:rsid w:val="00231937"/>
    <w:rsid w:val="00233CE4"/>
    <w:rsid w:val="002359D9"/>
    <w:rsid w:val="00236229"/>
    <w:rsid w:val="0023719F"/>
    <w:rsid w:val="00240418"/>
    <w:rsid w:val="00242CF0"/>
    <w:rsid w:val="002437C6"/>
    <w:rsid w:val="00243BE7"/>
    <w:rsid w:val="0025294D"/>
    <w:rsid w:val="00253413"/>
    <w:rsid w:val="00253784"/>
    <w:rsid w:val="00256573"/>
    <w:rsid w:val="002615FC"/>
    <w:rsid w:val="0026378F"/>
    <w:rsid w:val="00263DFD"/>
    <w:rsid w:val="00266945"/>
    <w:rsid w:val="00267978"/>
    <w:rsid w:val="002703A5"/>
    <w:rsid w:val="00272567"/>
    <w:rsid w:val="00272D18"/>
    <w:rsid w:val="00276CC5"/>
    <w:rsid w:val="00277AB0"/>
    <w:rsid w:val="00281129"/>
    <w:rsid w:val="0028151B"/>
    <w:rsid w:val="002871CD"/>
    <w:rsid w:val="00291C03"/>
    <w:rsid w:val="00292084"/>
    <w:rsid w:val="00292141"/>
    <w:rsid w:val="002A03EE"/>
    <w:rsid w:val="002A0CCB"/>
    <w:rsid w:val="002A1E0F"/>
    <w:rsid w:val="002A2714"/>
    <w:rsid w:val="002A3AC0"/>
    <w:rsid w:val="002A3C11"/>
    <w:rsid w:val="002A4F8F"/>
    <w:rsid w:val="002B0FA4"/>
    <w:rsid w:val="002B2390"/>
    <w:rsid w:val="002C239F"/>
    <w:rsid w:val="002C2400"/>
    <w:rsid w:val="002C3177"/>
    <w:rsid w:val="002C3433"/>
    <w:rsid w:val="002D0178"/>
    <w:rsid w:val="002D0859"/>
    <w:rsid w:val="002D16F4"/>
    <w:rsid w:val="002D1B90"/>
    <w:rsid w:val="002D2D5B"/>
    <w:rsid w:val="002D3123"/>
    <w:rsid w:val="002D3F7A"/>
    <w:rsid w:val="002D4277"/>
    <w:rsid w:val="002D6490"/>
    <w:rsid w:val="002D6713"/>
    <w:rsid w:val="002D6ECA"/>
    <w:rsid w:val="002E055A"/>
    <w:rsid w:val="002E2A4F"/>
    <w:rsid w:val="002E3708"/>
    <w:rsid w:val="002E38CB"/>
    <w:rsid w:val="002E6C36"/>
    <w:rsid w:val="002F0683"/>
    <w:rsid w:val="002F3871"/>
    <w:rsid w:val="002F38EE"/>
    <w:rsid w:val="002F4F17"/>
    <w:rsid w:val="002F5093"/>
    <w:rsid w:val="002F54EF"/>
    <w:rsid w:val="002F7194"/>
    <w:rsid w:val="00300AFD"/>
    <w:rsid w:val="003047BC"/>
    <w:rsid w:val="00304FDF"/>
    <w:rsid w:val="00316329"/>
    <w:rsid w:val="003170CF"/>
    <w:rsid w:val="00317AE5"/>
    <w:rsid w:val="00320F8D"/>
    <w:rsid w:val="003260EC"/>
    <w:rsid w:val="00330955"/>
    <w:rsid w:val="00332B2A"/>
    <w:rsid w:val="00337C58"/>
    <w:rsid w:val="00341D97"/>
    <w:rsid w:val="00341DC9"/>
    <w:rsid w:val="00342EC6"/>
    <w:rsid w:val="0034391F"/>
    <w:rsid w:val="00344655"/>
    <w:rsid w:val="003510E3"/>
    <w:rsid w:val="00352680"/>
    <w:rsid w:val="003563CD"/>
    <w:rsid w:val="003610BC"/>
    <w:rsid w:val="00364BA6"/>
    <w:rsid w:val="00366214"/>
    <w:rsid w:val="003668A9"/>
    <w:rsid w:val="00367E92"/>
    <w:rsid w:val="003704D2"/>
    <w:rsid w:val="00372545"/>
    <w:rsid w:val="003740F3"/>
    <w:rsid w:val="00380EC0"/>
    <w:rsid w:val="0038702E"/>
    <w:rsid w:val="003918B2"/>
    <w:rsid w:val="00394D40"/>
    <w:rsid w:val="00394D7E"/>
    <w:rsid w:val="00394F12"/>
    <w:rsid w:val="00394FED"/>
    <w:rsid w:val="00395895"/>
    <w:rsid w:val="00397A5D"/>
    <w:rsid w:val="003A09C9"/>
    <w:rsid w:val="003A1DD5"/>
    <w:rsid w:val="003A276D"/>
    <w:rsid w:val="003A3E3F"/>
    <w:rsid w:val="003A5A87"/>
    <w:rsid w:val="003A6197"/>
    <w:rsid w:val="003A7CF3"/>
    <w:rsid w:val="003B015F"/>
    <w:rsid w:val="003B103D"/>
    <w:rsid w:val="003B30C7"/>
    <w:rsid w:val="003C003A"/>
    <w:rsid w:val="003C1390"/>
    <w:rsid w:val="003C5BA8"/>
    <w:rsid w:val="003C7175"/>
    <w:rsid w:val="003C7DF3"/>
    <w:rsid w:val="003D40B6"/>
    <w:rsid w:val="003D797C"/>
    <w:rsid w:val="003E3AB3"/>
    <w:rsid w:val="003E58A9"/>
    <w:rsid w:val="003E59AF"/>
    <w:rsid w:val="003E7AF7"/>
    <w:rsid w:val="003F3CB0"/>
    <w:rsid w:val="003F5000"/>
    <w:rsid w:val="003F6764"/>
    <w:rsid w:val="003F6FD5"/>
    <w:rsid w:val="00402C61"/>
    <w:rsid w:val="00403660"/>
    <w:rsid w:val="00404C95"/>
    <w:rsid w:val="0040560C"/>
    <w:rsid w:val="00405D68"/>
    <w:rsid w:val="0041556C"/>
    <w:rsid w:val="004209F4"/>
    <w:rsid w:val="004211A2"/>
    <w:rsid w:val="0042130A"/>
    <w:rsid w:val="0043032A"/>
    <w:rsid w:val="00431969"/>
    <w:rsid w:val="00433C23"/>
    <w:rsid w:val="00440AB6"/>
    <w:rsid w:val="0044171A"/>
    <w:rsid w:val="0044242B"/>
    <w:rsid w:val="00442737"/>
    <w:rsid w:val="004500E2"/>
    <w:rsid w:val="004561AA"/>
    <w:rsid w:val="004655D4"/>
    <w:rsid w:val="00465D65"/>
    <w:rsid w:val="00466B47"/>
    <w:rsid w:val="00467398"/>
    <w:rsid w:val="00471C1B"/>
    <w:rsid w:val="00473357"/>
    <w:rsid w:val="00473B72"/>
    <w:rsid w:val="00476008"/>
    <w:rsid w:val="0047715B"/>
    <w:rsid w:val="00477BB5"/>
    <w:rsid w:val="00482FFA"/>
    <w:rsid w:val="00484B34"/>
    <w:rsid w:val="00484E67"/>
    <w:rsid w:val="00486604"/>
    <w:rsid w:val="004900B2"/>
    <w:rsid w:val="00491A55"/>
    <w:rsid w:val="00491C17"/>
    <w:rsid w:val="00492226"/>
    <w:rsid w:val="00492D3D"/>
    <w:rsid w:val="004947A3"/>
    <w:rsid w:val="004947CC"/>
    <w:rsid w:val="0049533C"/>
    <w:rsid w:val="004A0C87"/>
    <w:rsid w:val="004A106F"/>
    <w:rsid w:val="004A1F27"/>
    <w:rsid w:val="004A20C1"/>
    <w:rsid w:val="004A2279"/>
    <w:rsid w:val="004A240F"/>
    <w:rsid w:val="004A3046"/>
    <w:rsid w:val="004A3FE5"/>
    <w:rsid w:val="004B1889"/>
    <w:rsid w:val="004B274E"/>
    <w:rsid w:val="004B32DA"/>
    <w:rsid w:val="004B38FF"/>
    <w:rsid w:val="004B4BF6"/>
    <w:rsid w:val="004B5D2E"/>
    <w:rsid w:val="004B6916"/>
    <w:rsid w:val="004B7623"/>
    <w:rsid w:val="004C1D6A"/>
    <w:rsid w:val="004C2611"/>
    <w:rsid w:val="004C3220"/>
    <w:rsid w:val="004C6B32"/>
    <w:rsid w:val="004C6C86"/>
    <w:rsid w:val="004C7C5B"/>
    <w:rsid w:val="004D0CBA"/>
    <w:rsid w:val="004D2B37"/>
    <w:rsid w:val="004D54AB"/>
    <w:rsid w:val="004D663E"/>
    <w:rsid w:val="004E0519"/>
    <w:rsid w:val="004E239A"/>
    <w:rsid w:val="004E2F53"/>
    <w:rsid w:val="004E30D5"/>
    <w:rsid w:val="004E34D0"/>
    <w:rsid w:val="004E3C21"/>
    <w:rsid w:val="004F0DC4"/>
    <w:rsid w:val="004F1443"/>
    <w:rsid w:val="004F27D5"/>
    <w:rsid w:val="004F48E2"/>
    <w:rsid w:val="0050292A"/>
    <w:rsid w:val="0050764E"/>
    <w:rsid w:val="00510BA3"/>
    <w:rsid w:val="00511681"/>
    <w:rsid w:val="00511AC1"/>
    <w:rsid w:val="00511C02"/>
    <w:rsid w:val="0051289C"/>
    <w:rsid w:val="005149F1"/>
    <w:rsid w:val="0051705E"/>
    <w:rsid w:val="00517851"/>
    <w:rsid w:val="00520BCB"/>
    <w:rsid w:val="00522F38"/>
    <w:rsid w:val="00523200"/>
    <w:rsid w:val="005235E6"/>
    <w:rsid w:val="005242AF"/>
    <w:rsid w:val="00526DC0"/>
    <w:rsid w:val="0053187A"/>
    <w:rsid w:val="00534A24"/>
    <w:rsid w:val="00535B1A"/>
    <w:rsid w:val="00535CEF"/>
    <w:rsid w:val="00536C24"/>
    <w:rsid w:val="005408E4"/>
    <w:rsid w:val="00541D19"/>
    <w:rsid w:val="00541E19"/>
    <w:rsid w:val="00544525"/>
    <w:rsid w:val="005451C3"/>
    <w:rsid w:val="005467FD"/>
    <w:rsid w:val="0054745D"/>
    <w:rsid w:val="0055000C"/>
    <w:rsid w:val="00554A25"/>
    <w:rsid w:val="00554D3D"/>
    <w:rsid w:val="0056023F"/>
    <w:rsid w:val="005628AF"/>
    <w:rsid w:val="0056583E"/>
    <w:rsid w:val="00567C7A"/>
    <w:rsid w:val="00570EF4"/>
    <w:rsid w:val="00575B99"/>
    <w:rsid w:val="00577396"/>
    <w:rsid w:val="00577D55"/>
    <w:rsid w:val="00582E16"/>
    <w:rsid w:val="0058321F"/>
    <w:rsid w:val="00583E3A"/>
    <w:rsid w:val="00583FC5"/>
    <w:rsid w:val="00584F54"/>
    <w:rsid w:val="00585F4E"/>
    <w:rsid w:val="00590D85"/>
    <w:rsid w:val="00591085"/>
    <w:rsid w:val="00591D31"/>
    <w:rsid w:val="005978C4"/>
    <w:rsid w:val="00597ACF"/>
    <w:rsid w:val="005A01C8"/>
    <w:rsid w:val="005A3C44"/>
    <w:rsid w:val="005A6ED1"/>
    <w:rsid w:val="005B011D"/>
    <w:rsid w:val="005B0CF7"/>
    <w:rsid w:val="005B3BCC"/>
    <w:rsid w:val="005B6327"/>
    <w:rsid w:val="005B7357"/>
    <w:rsid w:val="005C044E"/>
    <w:rsid w:val="005C2261"/>
    <w:rsid w:val="005C29A7"/>
    <w:rsid w:val="005C7CAC"/>
    <w:rsid w:val="005D070D"/>
    <w:rsid w:val="005D66B6"/>
    <w:rsid w:val="005D68FF"/>
    <w:rsid w:val="005D6CF1"/>
    <w:rsid w:val="005D6D2F"/>
    <w:rsid w:val="005E0C4E"/>
    <w:rsid w:val="005E4021"/>
    <w:rsid w:val="005F1511"/>
    <w:rsid w:val="005F1F34"/>
    <w:rsid w:val="005F6C8E"/>
    <w:rsid w:val="005F7B3D"/>
    <w:rsid w:val="0060062A"/>
    <w:rsid w:val="00601873"/>
    <w:rsid w:val="00602E64"/>
    <w:rsid w:val="00604620"/>
    <w:rsid w:val="00604AD3"/>
    <w:rsid w:val="00607962"/>
    <w:rsid w:val="00612041"/>
    <w:rsid w:val="00613BEB"/>
    <w:rsid w:val="006149D2"/>
    <w:rsid w:val="0061509A"/>
    <w:rsid w:val="00620688"/>
    <w:rsid w:val="006208DA"/>
    <w:rsid w:val="00625D4A"/>
    <w:rsid w:val="00625E8F"/>
    <w:rsid w:val="00630BB7"/>
    <w:rsid w:val="006322F7"/>
    <w:rsid w:val="00632D4C"/>
    <w:rsid w:val="0063364F"/>
    <w:rsid w:val="00634384"/>
    <w:rsid w:val="006354F5"/>
    <w:rsid w:val="00637F5F"/>
    <w:rsid w:val="00640A91"/>
    <w:rsid w:val="00641168"/>
    <w:rsid w:val="00641784"/>
    <w:rsid w:val="006431F0"/>
    <w:rsid w:val="00645A0E"/>
    <w:rsid w:val="00646EC5"/>
    <w:rsid w:val="0064736B"/>
    <w:rsid w:val="0064748F"/>
    <w:rsid w:val="00652DC8"/>
    <w:rsid w:val="006567C1"/>
    <w:rsid w:val="0066120C"/>
    <w:rsid w:val="00661223"/>
    <w:rsid w:val="00662250"/>
    <w:rsid w:val="00664794"/>
    <w:rsid w:val="00664A5A"/>
    <w:rsid w:val="006654FC"/>
    <w:rsid w:val="0066625C"/>
    <w:rsid w:val="00670DA5"/>
    <w:rsid w:val="006721BD"/>
    <w:rsid w:val="00672625"/>
    <w:rsid w:val="00672A59"/>
    <w:rsid w:val="00673D39"/>
    <w:rsid w:val="006740F4"/>
    <w:rsid w:val="00674E7A"/>
    <w:rsid w:val="0067758A"/>
    <w:rsid w:val="006777C1"/>
    <w:rsid w:val="00684876"/>
    <w:rsid w:val="006855BE"/>
    <w:rsid w:val="00685794"/>
    <w:rsid w:val="00686042"/>
    <w:rsid w:val="00687D1A"/>
    <w:rsid w:val="00690D36"/>
    <w:rsid w:val="0069113E"/>
    <w:rsid w:val="00691AA0"/>
    <w:rsid w:val="006924B5"/>
    <w:rsid w:val="00692632"/>
    <w:rsid w:val="00692971"/>
    <w:rsid w:val="00694FCD"/>
    <w:rsid w:val="006A261A"/>
    <w:rsid w:val="006A3E5B"/>
    <w:rsid w:val="006A4FFB"/>
    <w:rsid w:val="006A7661"/>
    <w:rsid w:val="006A7697"/>
    <w:rsid w:val="006B081E"/>
    <w:rsid w:val="006B4380"/>
    <w:rsid w:val="006B4A63"/>
    <w:rsid w:val="006B6CA9"/>
    <w:rsid w:val="006B7923"/>
    <w:rsid w:val="006C10C0"/>
    <w:rsid w:val="006C1D2A"/>
    <w:rsid w:val="006C1FC6"/>
    <w:rsid w:val="006C3257"/>
    <w:rsid w:val="006C726C"/>
    <w:rsid w:val="006D1040"/>
    <w:rsid w:val="006D1177"/>
    <w:rsid w:val="006D122E"/>
    <w:rsid w:val="006D3CE1"/>
    <w:rsid w:val="006D6F09"/>
    <w:rsid w:val="006E1285"/>
    <w:rsid w:val="006E2C76"/>
    <w:rsid w:val="006E43C1"/>
    <w:rsid w:val="006E4B61"/>
    <w:rsid w:val="006E5916"/>
    <w:rsid w:val="006E745E"/>
    <w:rsid w:val="006F3545"/>
    <w:rsid w:val="006F49EC"/>
    <w:rsid w:val="006F6672"/>
    <w:rsid w:val="006F7941"/>
    <w:rsid w:val="006F7F72"/>
    <w:rsid w:val="007008E8"/>
    <w:rsid w:val="00703DD8"/>
    <w:rsid w:val="007042CA"/>
    <w:rsid w:val="00707FB8"/>
    <w:rsid w:val="00710D17"/>
    <w:rsid w:val="00711F2A"/>
    <w:rsid w:val="00715016"/>
    <w:rsid w:val="0071550D"/>
    <w:rsid w:val="00715E44"/>
    <w:rsid w:val="00721C0C"/>
    <w:rsid w:val="007236B8"/>
    <w:rsid w:val="00723F8C"/>
    <w:rsid w:val="00724D8E"/>
    <w:rsid w:val="007252A7"/>
    <w:rsid w:val="0073001F"/>
    <w:rsid w:val="00734554"/>
    <w:rsid w:val="00734C2E"/>
    <w:rsid w:val="007439E2"/>
    <w:rsid w:val="00743D33"/>
    <w:rsid w:val="00752004"/>
    <w:rsid w:val="00753684"/>
    <w:rsid w:val="0075740B"/>
    <w:rsid w:val="00757489"/>
    <w:rsid w:val="007575EB"/>
    <w:rsid w:val="00760E25"/>
    <w:rsid w:val="00760E5F"/>
    <w:rsid w:val="00761921"/>
    <w:rsid w:val="00764D1C"/>
    <w:rsid w:val="007657B3"/>
    <w:rsid w:val="00765F4D"/>
    <w:rsid w:val="0076796C"/>
    <w:rsid w:val="00770BE0"/>
    <w:rsid w:val="00771F5E"/>
    <w:rsid w:val="0077247B"/>
    <w:rsid w:val="0077466A"/>
    <w:rsid w:val="00776D71"/>
    <w:rsid w:val="00780A14"/>
    <w:rsid w:val="007825D5"/>
    <w:rsid w:val="007856DE"/>
    <w:rsid w:val="00786652"/>
    <w:rsid w:val="007867EE"/>
    <w:rsid w:val="00791320"/>
    <w:rsid w:val="00792368"/>
    <w:rsid w:val="00793C69"/>
    <w:rsid w:val="00796B5B"/>
    <w:rsid w:val="007A0616"/>
    <w:rsid w:val="007A37BD"/>
    <w:rsid w:val="007A386C"/>
    <w:rsid w:val="007A658D"/>
    <w:rsid w:val="007A663A"/>
    <w:rsid w:val="007B483D"/>
    <w:rsid w:val="007C15AF"/>
    <w:rsid w:val="007C27F7"/>
    <w:rsid w:val="007C28B3"/>
    <w:rsid w:val="007C334A"/>
    <w:rsid w:val="007C57F4"/>
    <w:rsid w:val="007C67D8"/>
    <w:rsid w:val="007D0094"/>
    <w:rsid w:val="007D05DE"/>
    <w:rsid w:val="007D0BDA"/>
    <w:rsid w:val="007D1D2A"/>
    <w:rsid w:val="007D23CE"/>
    <w:rsid w:val="007D278A"/>
    <w:rsid w:val="007E07E7"/>
    <w:rsid w:val="007E78EF"/>
    <w:rsid w:val="007F0419"/>
    <w:rsid w:val="007F0BE8"/>
    <w:rsid w:val="007F2419"/>
    <w:rsid w:val="007F43D8"/>
    <w:rsid w:val="00802482"/>
    <w:rsid w:val="008062EF"/>
    <w:rsid w:val="00807FA4"/>
    <w:rsid w:val="008111A7"/>
    <w:rsid w:val="00811DD9"/>
    <w:rsid w:val="008128C2"/>
    <w:rsid w:val="008129E1"/>
    <w:rsid w:val="00812E76"/>
    <w:rsid w:val="00812EBE"/>
    <w:rsid w:val="00815A0C"/>
    <w:rsid w:val="0082148A"/>
    <w:rsid w:val="008233FA"/>
    <w:rsid w:val="00830B6F"/>
    <w:rsid w:val="00830C28"/>
    <w:rsid w:val="00832BCF"/>
    <w:rsid w:val="00832E9E"/>
    <w:rsid w:val="00833757"/>
    <w:rsid w:val="00833799"/>
    <w:rsid w:val="00835773"/>
    <w:rsid w:val="008359E3"/>
    <w:rsid w:val="0083628F"/>
    <w:rsid w:val="00836305"/>
    <w:rsid w:val="00840567"/>
    <w:rsid w:val="00841631"/>
    <w:rsid w:val="00841662"/>
    <w:rsid w:val="00841CE9"/>
    <w:rsid w:val="00844001"/>
    <w:rsid w:val="00844B3E"/>
    <w:rsid w:val="008464AA"/>
    <w:rsid w:val="00852FCB"/>
    <w:rsid w:val="00853B48"/>
    <w:rsid w:val="008570D4"/>
    <w:rsid w:val="008571E6"/>
    <w:rsid w:val="0085754D"/>
    <w:rsid w:val="008577AE"/>
    <w:rsid w:val="008631F3"/>
    <w:rsid w:val="00864428"/>
    <w:rsid w:val="00873D6C"/>
    <w:rsid w:val="00873E0F"/>
    <w:rsid w:val="00874002"/>
    <w:rsid w:val="008813AC"/>
    <w:rsid w:val="00881D97"/>
    <w:rsid w:val="00885AED"/>
    <w:rsid w:val="00890157"/>
    <w:rsid w:val="0089077B"/>
    <w:rsid w:val="00891AE1"/>
    <w:rsid w:val="00894739"/>
    <w:rsid w:val="0089679C"/>
    <w:rsid w:val="008A0853"/>
    <w:rsid w:val="008A2424"/>
    <w:rsid w:val="008A2F99"/>
    <w:rsid w:val="008A36F7"/>
    <w:rsid w:val="008A531C"/>
    <w:rsid w:val="008A6891"/>
    <w:rsid w:val="008B2ED7"/>
    <w:rsid w:val="008B5B40"/>
    <w:rsid w:val="008B7FA7"/>
    <w:rsid w:val="008C1E09"/>
    <w:rsid w:val="008C2D3B"/>
    <w:rsid w:val="008C3F49"/>
    <w:rsid w:val="008D080A"/>
    <w:rsid w:val="008D201A"/>
    <w:rsid w:val="008E1941"/>
    <w:rsid w:val="008E2154"/>
    <w:rsid w:val="008E4B7E"/>
    <w:rsid w:val="008E56E7"/>
    <w:rsid w:val="008E630E"/>
    <w:rsid w:val="008F3A79"/>
    <w:rsid w:val="008F3F66"/>
    <w:rsid w:val="008F4E2B"/>
    <w:rsid w:val="008F6358"/>
    <w:rsid w:val="008F6806"/>
    <w:rsid w:val="008F7367"/>
    <w:rsid w:val="008F7D5F"/>
    <w:rsid w:val="00901239"/>
    <w:rsid w:val="00903B46"/>
    <w:rsid w:val="00904883"/>
    <w:rsid w:val="009069C2"/>
    <w:rsid w:val="00912B12"/>
    <w:rsid w:val="00915C1D"/>
    <w:rsid w:val="009165B5"/>
    <w:rsid w:val="00916D44"/>
    <w:rsid w:val="0092018B"/>
    <w:rsid w:val="0092047C"/>
    <w:rsid w:val="00921367"/>
    <w:rsid w:val="00925CBA"/>
    <w:rsid w:val="00926DEC"/>
    <w:rsid w:val="00927237"/>
    <w:rsid w:val="00930CCA"/>
    <w:rsid w:val="009318FC"/>
    <w:rsid w:val="00931CCC"/>
    <w:rsid w:val="00932D2C"/>
    <w:rsid w:val="009344D2"/>
    <w:rsid w:val="009349BC"/>
    <w:rsid w:val="00934F9E"/>
    <w:rsid w:val="00936AE3"/>
    <w:rsid w:val="00941149"/>
    <w:rsid w:val="00943BD7"/>
    <w:rsid w:val="00944142"/>
    <w:rsid w:val="0094648D"/>
    <w:rsid w:val="0095236D"/>
    <w:rsid w:val="00952A35"/>
    <w:rsid w:val="0095364E"/>
    <w:rsid w:val="00956BF2"/>
    <w:rsid w:val="00960272"/>
    <w:rsid w:val="00960835"/>
    <w:rsid w:val="0096418E"/>
    <w:rsid w:val="00964B42"/>
    <w:rsid w:val="00970E54"/>
    <w:rsid w:val="00976CB1"/>
    <w:rsid w:val="00977DDD"/>
    <w:rsid w:val="009802F6"/>
    <w:rsid w:val="00980CBB"/>
    <w:rsid w:val="00982A3E"/>
    <w:rsid w:val="00982FFA"/>
    <w:rsid w:val="00983CC8"/>
    <w:rsid w:val="009866B9"/>
    <w:rsid w:val="00987927"/>
    <w:rsid w:val="00991BC2"/>
    <w:rsid w:val="0099221A"/>
    <w:rsid w:val="009927CC"/>
    <w:rsid w:val="0099280A"/>
    <w:rsid w:val="00993120"/>
    <w:rsid w:val="009944C9"/>
    <w:rsid w:val="00995CE2"/>
    <w:rsid w:val="00996DFB"/>
    <w:rsid w:val="009A4354"/>
    <w:rsid w:val="009B144D"/>
    <w:rsid w:val="009B277A"/>
    <w:rsid w:val="009B5458"/>
    <w:rsid w:val="009B702F"/>
    <w:rsid w:val="009C12D3"/>
    <w:rsid w:val="009C181C"/>
    <w:rsid w:val="009C3F1A"/>
    <w:rsid w:val="009C6954"/>
    <w:rsid w:val="009C6BFA"/>
    <w:rsid w:val="009C7087"/>
    <w:rsid w:val="009D2E57"/>
    <w:rsid w:val="009E6F12"/>
    <w:rsid w:val="009E7019"/>
    <w:rsid w:val="009E7364"/>
    <w:rsid w:val="009E77CD"/>
    <w:rsid w:val="009E7E43"/>
    <w:rsid w:val="009F12EB"/>
    <w:rsid w:val="009F1A55"/>
    <w:rsid w:val="009F4208"/>
    <w:rsid w:val="009F69B4"/>
    <w:rsid w:val="009F76EC"/>
    <w:rsid w:val="009F7D12"/>
    <w:rsid w:val="00A01AAC"/>
    <w:rsid w:val="00A03445"/>
    <w:rsid w:val="00A06367"/>
    <w:rsid w:val="00A121AB"/>
    <w:rsid w:val="00A12DDA"/>
    <w:rsid w:val="00A144E9"/>
    <w:rsid w:val="00A14D85"/>
    <w:rsid w:val="00A16910"/>
    <w:rsid w:val="00A24DDC"/>
    <w:rsid w:val="00A25CEE"/>
    <w:rsid w:val="00A33BF0"/>
    <w:rsid w:val="00A33F5D"/>
    <w:rsid w:val="00A34318"/>
    <w:rsid w:val="00A34A64"/>
    <w:rsid w:val="00A3671D"/>
    <w:rsid w:val="00A3732D"/>
    <w:rsid w:val="00A405AB"/>
    <w:rsid w:val="00A40683"/>
    <w:rsid w:val="00A40D6C"/>
    <w:rsid w:val="00A4115E"/>
    <w:rsid w:val="00A427AA"/>
    <w:rsid w:val="00A43D69"/>
    <w:rsid w:val="00A444AA"/>
    <w:rsid w:val="00A50712"/>
    <w:rsid w:val="00A51C97"/>
    <w:rsid w:val="00A51FFA"/>
    <w:rsid w:val="00A520AB"/>
    <w:rsid w:val="00A54EB5"/>
    <w:rsid w:val="00A56F80"/>
    <w:rsid w:val="00A57645"/>
    <w:rsid w:val="00A63048"/>
    <w:rsid w:val="00A64047"/>
    <w:rsid w:val="00A6597B"/>
    <w:rsid w:val="00A65CE1"/>
    <w:rsid w:val="00A65EB7"/>
    <w:rsid w:val="00A70F8D"/>
    <w:rsid w:val="00A72424"/>
    <w:rsid w:val="00A72CAD"/>
    <w:rsid w:val="00A75B8B"/>
    <w:rsid w:val="00A75E05"/>
    <w:rsid w:val="00A77777"/>
    <w:rsid w:val="00A77AB9"/>
    <w:rsid w:val="00A77E29"/>
    <w:rsid w:val="00A81192"/>
    <w:rsid w:val="00A854D5"/>
    <w:rsid w:val="00A86D17"/>
    <w:rsid w:val="00A873BC"/>
    <w:rsid w:val="00A911B8"/>
    <w:rsid w:val="00A93577"/>
    <w:rsid w:val="00A95124"/>
    <w:rsid w:val="00A96386"/>
    <w:rsid w:val="00A972A6"/>
    <w:rsid w:val="00A97E76"/>
    <w:rsid w:val="00AA1640"/>
    <w:rsid w:val="00AA5991"/>
    <w:rsid w:val="00AA745D"/>
    <w:rsid w:val="00AB014F"/>
    <w:rsid w:val="00AB1D4F"/>
    <w:rsid w:val="00AB27D6"/>
    <w:rsid w:val="00AB2BCD"/>
    <w:rsid w:val="00AB337C"/>
    <w:rsid w:val="00AB40F3"/>
    <w:rsid w:val="00AB428E"/>
    <w:rsid w:val="00AB4446"/>
    <w:rsid w:val="00AB4550"/>
    <w:rsid w:val="00AB4777"/>
    <w:rsid w:val="00AB4DE3"/>
    <w:rsid w:val="00AB53E7"/>
    <w:rsid w:val="00AB5D32"/>
    <w:rsid w:val="00AB643B"/>
    <w:rsid w:val="00AC1202"/>
    <w:rsid w:val="00AC2C1E"/>
    <w:rsid w:val="00AC3F99"/>
    <w:rsid w:val="00AC4081"/>
    <w:rsid w:val="00AC5294"/>
    <w:rsid w:val="00AC67FF"/>
    <w:rsid w:val="00AD0BDD"/>
    <w:rsid w:val="00AD0C6B"/>
    <w:rsid w:val="00AD1654"/>
    <w:rsid w:val="00AD1DE8"/>
    <w:rsid w:val="00AD4A90"/>
    <w:rsid w:val="00AD518C"/>
    <w:rsid w:val="00AD6545"/>
    <w:rsid w:val="00AE02ED"/>
    <w:rsid w:val="00AE04EE"/>
    <w:rsid w:val="00AE0598"/>
    <w:rsid w:val="00AE2DE4"/>
    <w:rsid w:val="00AE3238"/>
    <w:rsid w:val="00AE3F74"/>
    <w:rsid w:val="00AE47D3"/>
    <w:rsid w:val="00AE5EC7"/>
    <w:rsid w:val="00AF3B1C"/>
    <w:rsid w:val="00AF4409"/>
    <w:rsid w:val="00AF5BDE"/>
    <w:rsid w:val="00AF66B3"/>
    <w:rsid w:val="00AF6F03"/>
    <w:rsid w:val="00AF72CC"/>
    <w:rsid w:val="00B02185"/>
    <w:rsid w:val="00B02A4E"/>
    <w:rsid w:val="00B03C91"/>
    <w:rsid w:val="00B04AFA"/>
    <w:rsid w:val="00B06692"/>
    <w:rsid w:val="00B10AB9"/>
    <w:rsid w:val="00B10F1A"/>
    <w:rsid w:val="00B11C20"/>
    <w:rsid w:val="00B1294C"/>
    <w:rsid w:val="00B1439C"/>
    <w:rsid w:val="00B16BC7"/>
    <w:rsid w:val="00B17BA4"/>
    <w:rsid w:val="00B21BF2"/>
    <w:rsid w:val="00B22DFD"/>
    <w:rsid w:val="00B25C99"/>
    <w:rsid w:val="00B25E72"/>
    <w:rsid w:val="00B2776F"/>
    <w:rsid w:val="00B2780C"/>
    <w:rsid w:val="00B31516"/>
    <w:rsid w:val="00B31654"/>
    <w:rsid w:val="00B3277D"/>
    <w:rsid w:val="00B331C7"/>
    <w:rsid w:val="00B35151"/>
    <w:rsid w:val="00B363FB"/>
    <w:rsid w:val="00B3666E"/>
    <w:rsid w:val="00B3755E"/>
    <w:rsid w:val="00B37BCE"/>
    <w:rsid w:val="00B37CF8"/>
    <w:rsid w:val="00B41A05"/>
    <w:rsid w:val="00B43BD0"/>
    <w:rsid w:val="00B43F60"/>
    <w:rsid w:val="00B45BF3"/>
    <w:rsid w:val="00B50D91"/>
    <w:rsid w:val="00B51658"/>
    <w:rsid w:val="00B57E92"/>
    <w:rsid w:val="00B622A1"/>
    <w:rsid w:val="00B6419A"/>
    <w:rsid w:val="00B65E39"/>
    <w:rsid w:val="00B663F7"/>
    <w:rsid w:val="00B72142"/>
    <w:rsid w:val="00B738A3"/>
    <w:rsid w:val="00B73F92"/>
    <w:rsid w:val="00B75129"/>
    <w:rsid w:val="00B755AA"/>
    <w:rsid w:val="00B77781"/>
    <w:rsid w:val="00B86125"/>
    <w:rsid w:val="00B86E0A"/>
    <w:rsid w:val="00B9275F"/>
    <w:rsid w:val="00B952BF"/>
    <w:rsid w:val="00B96C43"/>
    <w:rsid w:val="00BA1066"/>
    <w:rsid w:val="00BA2ABF"/>
    <w:rsid w:val="00BA5A95"/>
    <w:rsid w:val="00BA6B26"/>
    <w:rsid w:val="00BA7A41"/>
    <w:rsid w:val="00BB0637"/>
    <w:rsid w:val="00BB13A4"/>
    <w:rsid w:val="00BB1DC7"/>
    <w:rsid w:val="00BB335B"/>
    <w:rsid w:val="00BB71A4"/>
    <w:rsid w:val="00BB7C41"/>
    <w:rsid w:val="00BC0B2C"/>
    <w:rsid w:val="00BC1F77"/>
    <w:rsid w:val="00BC2850"/>
    <w:rsid w:val="00BC2CA7"/>
    <w:rsid w:val="00BC328D"/>
    <w:rsid w:val="00BC6738"/>
    <w:rsid w:val="00BC7C55"/>
    <w:rsid w:val="00BD641C"/>
    <w:rsid w:val="00BE0DD6"/>
    <w:rsid w:val="00BE3C4A"/>
    <w:rsid w:val="00BE6878"/>
    <w:rsid w:val="00BF32B2"/>
    <w:rsid w:val="00BF34BB"/>
    <w:rsid w:val="00BF692B"/>
    <w:rsid w:val="00BF7A25"/>
    <w:rsid w:val="00C01C80"/>
    <w:rsid w:val="00C064CB"/>
    <w:rsid w:val="00C0652C"/>
    <w:rsid w:val="00C06CF1"/>
    <w:rsid w:val="00C06D1C"/>
    <w:rsid w:val="00C075B5"/>
    <w:rsid w:val="00C1193A"/>
    <w:rsid w:val="00C11AF9"/>
    <w:rsid w:val="00C11DED"/>
    <w:rsid w:val="00C15A01"/>
    <w:rsid w:val="00C1624A"/>
    <w:rsid w:val="00C1658A"/>
    <w:rsid w:val="00C176FE"/>
    <w:rsid w:val="00C17E4D"/>
    <w:rsid w:val="00C220FA"/>
    <w:rsid w:val="00C24DC5"/>
    <w:rsid w:val="00C27AA3"/>
    <w:rsid w:val="00C33FDB"/>
    <w:rsid w:val="00C361D5"/>
    <w:rsid w:val="00C36695"/>
    <w:rsid w:val="00C40574"/>
    <w:rsid w:val="00C40BE3"/>
    <w:rsid w:val="00C43C2A"/>
    <w:rsid w:val="00C43C72"/>
    <w:rsid w:val="00C44C6A"/>
    <w:rsid w:val="00C47764"/>
    <w:rsid w:val="00C51383"/>
    <w:rsid w:val="00C51D08"/>
    <w:rsid w:val="00C562A3"/>
    <w:rsid w:val="00C57CE2"/>
    <w:rsid w:val="00C6151C"/>
    <w:rsid w:val="00C65AB7"/>
    <w:rsid w:val="00C67288"/>
    <w:rsid w:val="00C74A56"/>
    <w:rsid w:val="00C753E8"/>
    <w:rsid w:val="00C761A1"/>
    <w:rsid w:val="00C76698"/>
    <w:rsid w:val="00C76DC4"/>
    <w:rsid w:val="00C77697"/>
    <w:rsid w:val="00C77DD7"/>
    <w:rsid w:val="00C80DA8"/>
    <w:rsid w:val="00C827A2"/>
    <w:rsid w:val="00C87DA0"/>
    <w:rsid w:val="00C913CC"/>
    <w:rsid w:val="00C948FB"/>
    <w:rsid w:val="00C953FB"/>
    <w:rsid w:val="00CA00B7"/>
    <w:rsid w:val="00CA0678"/>
    <w:rsid w:val="00CA13DD"/>
    <w:rsid w:val="00CA5E6E"/>
    <w:rsid w:val="00CA6564"/>
    <w:rsid w:val="00CB0E4F"/>
    <w:rsid w:val="00CB18A7"/>
    <w:rsid w:val="00CB3A4E"/>
    <w:rsid w:val="00CB636F"/>
    <w:rsid w:val="00CB6EAB"/>
    <w:rsid w:val="00CB6F9B"/>
    <w:rsid w:val="00CC50FB"/>
    <w:rsid w:val="00CD22E9"/>
    <w:rsid w:val="00CD2AA9"/>
    <w:rsid w:val="00CD43BB"/>
    <w:rsid w:val="00CE0169"/>
    <w:rsid w:val="00CE3293"/>
    <w:rsid w:val="00CE4448"/>
    <w:rsid w:val="00CE5AB9"/>
    <w:rsid w:val="00CF0B23"/>
    <w:rsid w:val="00CF2865"/>
    <w:rsid w:val="00CF3026"/>
    <w:rsid w:val="00CF3699"/>
    <w:rsid w:val="00CF5A23"/>
    <w:rsid w:val="00CF61B8"/>
    <w:rsid w:val="00D00640"/>
    <w:rsid w:val="00D00BC9"/>
    <w:rsid w:val="00D03902"/>
    <w:rsid w:val="00D053BA"/>
    <w:rsid w:val="00D0572A"/>
    <w:rsid w:val="00D12ADC"/>
    <w:rsid w:val="00D1496B"/>
    <w:rsid w:val="00D1641A"/>
    <w:rsid w:val="00D20A7F"/>
    <w:rsid w:val="00D22A82"/>
    <w:rsid w:val="00D22FAE"/>
    <w:rsid w:val="00D307E7"/>
    <w:rsid w:val="00D31C66"/>
    <w:rsid w:val="00D4120B"/>
    <w:rsid w:val="00D41FB0"/>
    <w:rsid w:val="00D438D2"/>
    <w:rsid w:val="00D44E10"/>
    <w:rsid w:val="00D514AE"/>
    <w:rsid w:val="00D52095"/>
    <w:rsid w:val="00D54767"/>
    <w:rsid w:val="00D54ACE"/>
    <w:rsid w:val="00D561B4"/>
    <w:rsid w:val="00D601F9"/>
    <w:rsid w:val="00D631DA"/>
    <w:rsid w:val="00D64947"/>
    <w:rsid w:val="00D662FD"/>
    <w:rsid w:val="00D7236D"/>
    <w:rsid w:val="00D75174"/>
    <w:rsid w:val="00D75EB5"/>
    <w:rsid w:val="00D84163"/>
    <w:rsid w:val="00D84B8D"/>
    <w:rsid w:val="00D85348"/>
    <w:rsid w:val="00D857D0"/>
    <w:rsid w:val="00D8779A"/>
    <w:rsid w:val="00D90825"/>
    <w:rsid w:val="00D91D7D"/>
    <w:rsid w:val="00D9695D"/>
    <w:rsid w:val="00D97BC1"/>
    <w:rsid w:val="00DA10C8"/>
    <w:rsid w:val="00DA2986"/>
    <w:rsid w:val="00DA2DAA"/>
    <w:rsid w:val="00DA4B7F"/>
    <w:rsid w:val="00DA645F"/>
    <w:rsid w:val="00DA6B44"/>
    <w:rsid w:val="00DA7316"/>
    <w:rsid w:val="00DA745C"/>
    <w:rsid w:val="00DB14CF"/>
    <w:rsid w:val="00DB2908"/>
    <w:rsid w:val="00DB5FB8"/>
    <w:rsid w:val="00DB75F1"/>
    <w:rsid w:val="00DC0852"/>
    <w:rsid w:val="00DC108C"/>
    <w:rsid w:val="00DC1A89"/>
    <w:rsid w:val="00DC5D1A"/>
    <w:rsid w:val="00DC667C"/>
    <w:rsid w:val="00DC7936"/>
    <w:rsid w:val="00DE1BC7"/>
    <w:rsid w:val="00DE1E5C"/>
    <w:rsid w:val="00DE3D77"/>
    <w:rsid w:val="00DE4A67"/>
    <w:rsid w:val="00DE4F3E"/>
    <w:rsid w:val="00DE6356"/>
    <w:rsid w:val="00DF033C"/>
    <w:rsid w:val="00DF07D1"/>
    <w:rsid w:val="00DF3C1E"/>
    <w:rsid w:val="00DF50D3"/>
    <w:rsid w:val="00DF6339"/>
    <w:rsid w:val="00DF7A1C"/>
    <w:rsid w:val="00E0342C"/>
    <w:rsid w:val="00E1049E"/>
    <w:rsid w:val="00E123E4"/>
    <w:rsid w:val="00E15C52"/>
    <w:rsid w:val="00E16C6E"/>
    <w:rsid w:val="00E16E41"/>
    <w:rsid w:val="00E2197D"/>
    <w:rsid w:val="00E2207E"/>
    <w:rsid w:val="00E35E9B"/>
    <w:rsid w:val="00E36664"/>
    <w:rsid w:val="00E37021"/>
    <w:rsid w:val="00E37D4D"/>
    <w:rsid w:val="00E417F8"/>
    <w:rsid w:val="00E42349"/>
    <w:rsid w:val="00E429A6"/>
    <w:rsid w:val="00E43225"/>
    <w:rsid w:val="00E435D0"/>
    <w:rsid w:val="00E45987"/>
    <w:rsid w:val="00E47EC7"/>
    <w:rsid w:val="00E522B3"/>
    <w:rsid w:val="00E527FA"/>
    <w:rsid w:val="00E544FF"/>
    <w:rsid w:val="00E642E6"/>
    <w:rsid w:val="00E64A47"/>
    <w:rsid w:val="00E65F2B"/>
    <w:rsid w:val="00E669BC"/>
    <w:rsid w:val="00E67BAC"/>
    <w:rsid w:val="00E71161"/>
    <w:rsid w:val="00E7242B"/>
    <w:rsid w:val="00E728D9"/>
    <w:rsid w:val="00E76773"/>
    <w:rsid w:val="00E76A23"/>
    <w:rsid w:val="00E7767D"/>
    <w:rsid w:val="00E800F6"/>
    <w:rsid w:val="00E82CEA"/>
    <w:rsid w:val="00E83458"/>
    <w:rsid w:val="00E83E28"/>
    <w:rsid w:val="00E87CD5"/>
    <w:rsid w:val="00E917CC"/>
    <w:rsid w:val="00E92699"/>
    <w:rsid w:val="00E927E4"/>
    <w:rsid w:val="00E928AE"/>
    <w:rsid w:val="00E93ECE"/>
    <w:rsid w:val="00E959DF"/>
    <w:rsid w:val="00E95B75"/>
    <w:rsid w:val="00E95F16"/>
    <w:rsid w:val="00EA512A"/>
    <w:rsid w:val="00EA6798"/>
    <w:rsid w:val="00EA71F1"/>
    <w:rsid w:val="00EA7420"/>
    <w:rsid w:val="00EA7CFA"/>
    <w:rsid w:val="00EB50FD"/>
    <w:rsid w:val="00EB57EC"/>
    <w:rsid w:val="00EB5C6E"/>
    <w:rsid w:val="00EB6153"/>
    <w:rsid w:val="00EC28ED"/>
    <w:rsid w:val="00EC5A65"/>
    <w:rsid w:val="00EC6CA6"/>
    <w:rsid w:val="00ED0400"/>
    <w:rsid w:val="00ED04CE"/>
    <w:rsid w:val="00ED12FD"/>
    <w:rsid w:val="00ED2AA7"/>
    <w:rsid w:val="00ED30FE"/>
    <w:rsid w:val="00ED4712"/>
    <w:rsid w:val="00ED6814"/>
    <w:rsid w:val="00EE2091"/>
    <w:rsid w:val="00EE2600"/>
    <w:rsid w:val="00EE449E"/>
    <w:rsid w:val="00EF18D8"/>
    <w:rsid w:val="00EF51B1"/>
    <w:rsid w:val="00EF66A0"/>
    <w:rsid w:val="00EF75E0"/>
    <w:rsid w:val="00F00174"/>
    <w:rsid w:val="00F013CC"/>
    <w:rsid w:val="00F03608"/>
    <w:rsid w:val="00F102A9"/>
    <w:rsid w:val="00F13BD0"/>
    <w:rsid w:val="00F140DB"/>
    <w:rsid w:val="00F142F3"/>
    <w:rsid w:val="00F17A8E"/>
    <w:rsid w:val="00F17EDA"/>
    <w:rsid w:val="00F200D3"/>
    <w:rsid w:val="00F20A64"/>
    <w:rsid w:val="00F22934"/>
    <w:rsid w:val="00F24326"/>
    <w:rsid w:val="00F310E4"/>
    <w:rsid w:val="00F348A4"/>
    <w:rsid w:val="00F349E3"/>
    <w:rsid w:val="00F357C6"/>
    <w:rsid w:val="00F37C1B"/>
    <w:rsid w:val="00F40A64"/>
    <w:rsid w:val="00F40FA3"/>
    <w:rsid w:val="00F415DD"/>
    <w:rsid w:val="00F42BFA"/>
    <w:rsid w:val="00F434E1"/>
    <w:rsid w:val="00F44959"/>
    <w:rsid w:val="00F466E9"/>
    <w:rsid w:val="00F553F9"/>
    <w:rsid w:val="00F6055A"/>
    <w:rsid w:val="00F60826"/>
    <w:rsid w:val="00F60BE2"/>
    <w:rsid w:val="00F61C9D"/>
    <w:rsid w:val="00F62FE5"/>
    <w:rsid w:val="00F63A53"/>
    <w:rsid w:val="00F63AF0"/>
    <w:rsid w:val="00F658C7"/>
    <w:rsid w:val="00F6705D"/>
    <w:rsid w:val="00F675C2"/>
    <w:rsid w:val="00F67F4E"/>
    <w:rsid w:val="00F7241D"/>
    <w:rsid w:val="00F800BA"/>
    <w:rsid w:val="00F80FF8"/>
    <w:rsid w:val="00F8109E"/>
    <w:rsid w:val="00F81457"/>
    <w:rsid w:val="00F83FA1"/>
    <w:rsid w:val="00F84CD0"/>
    <w:rsid w:val="00F85FF0"/>
    <w:rsid w:val="00F9029B"/>
    <w:rsid w:val="00F906A3"/>
    <w:rsid w:val="00F92B63"/>
    <w:rsid w:val="00F9368E"/>
    <w:rsid w:val="00F94D58"/>
    <w:rsid w:val="00F94F6E"/>
    <w:rsid w:val="00F9506E"/>
    <w:rsid w:val="00FA013A"/>
    <w:rsid w:val="00FA4A02"/>
    <w:rsid w:val="00FA6BCF"/>
    <w:rsid w:val="00FA7648"/>
    <w:rsid w:val="00FB0840"/>
    <w:rsid w:val="00FB3228"/>
    <w:rsid w:val="00FB7293"/>
    <w:rsid w:val="00FB786E"/>
    <w:rsid w:val="00FB7CC5"/>
    <w:rsid w:val="00FC11BD"/>
    <w:rsid w:val="00FC2184"/>
    <w:rsid w:val="00FC3F49"/>
    <w:rsid w:val="00FC417C"/>
    <w:rsid w:val="00FC486E"/>
    <w:rsid w:val="00FC48F8"/>
    <w:rsid w:val="00FC5D23"/>
    <w:rsid w:val="00FC616C"/>
    <w:rsid w:val="00FC6B36"/>
    <w:rsid w:val="00FD1148"/>
    <w:rsid w:val="00FD3B0C"/>
    <w:rsid w:val="00FD3DF9"/>
    <w:rsid w:val="00FD4352"/>
    <w:rsid w:val="00FD66CD"/>
    <w:rsid w:val="00FD784E"/>
    <w:rsid w:val="00FE0B14"/>
    <w:rsid w:val="00FE0DD2"/>
    <w:rsid w:val="00FE209A"/>
    <w:rsid w:val="00FE3C57"/>
    <w:rsid w:val="00FE523A"/>
    <w:rsid w:val="00FE6CFA"/>
    <w:rsid w:val="00FF043A"/>
    <w:rsid w:val="00FF0FE8"/>
    <w:rsid w:val="00FF218B"/>
    <w:rsid w:val="00FF63A6"/>
    <w:rsid w:val="00FF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938BAC"/>
  <w15:docId w15:val="{02C83D60-7708-43C3-B528-7A7D2E5F9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21C0C"/>
    <w:pPr>
      <w:spacing w:before="120" w:line="312" w:lineRule="auto"/>
      <w:ind w:firstLine="567"/>
      <w:jc w:val="both"/>
    </w:pPr>
    <w:rPr>
      <w:sz w:val="26"/>
      <w:szCs w:val="24"/>
    </w:rPr>
  </w:style>
  <w:style w:type="paragraph" w:styleId="Heading1">
    <w:name w:val="heading 1"/>
    <w:basedOn w:val="Normal"/>
    <w:next w:val="Normal"/>
    <w:qFormat/>
    <w:rsid w:val="00597ACF"/>
    <w:pPr>
      <w:keepNext/>
      <w:numPr>
        <w:numId w:val="1"/>
      </w:numPr>
      <w:spacing w:before="60" w:after="480" w:line="288" w:lineRule="auto"/>
      <w:ind w:left="2411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B6FBD"/>
    <w:pPr>
      <w:keepNext/>
      <w:numPr>
        <w:ilvl w:val="1"/>
        <w:numId w:val="1"/>
      </w:numPr>
      <w:jc w:val="left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511C02"/>
    <w:pPr>
      <w:keepNext/>
      <w:numPr>
        <w:ilvl w:val="2"/>
        <w:numId w:val="1"/>
      </w:numPr>
      <w:jc w:val="left"/>
      <w:outlineLvl w:val="2"/>
    </w:pPr>
    <w:rPr>
      <w:rFonts w:cs="Arial"/>
      <w:b/>
      <w:bCs/>
      <w:i/>
      <w:szCs w:val="26"/>
    </w:rPr>
  </w:style>
  <w:style w:type="paragraph" w:styleId="Heading4">
    <w:name w:val="heading 4"/>
    <w:basedOn w:val="Normal"/>
    <w:next w:val="Normal"/>
    <w:link w:val="Heading4Char"/>
    <w:qFormat/>
    <w:rsid w:val="00597ACF"/>
    <w:pPr>
      <w:keepNext/>
      <w:numPr>
        <w:ilvl w:val="3"/>
        <w:numId w:val="1"/>
      </w:numPr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qFormat/>
    <w:rsid w:val="00597ACF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qFormat/>
    <w:rsid w:val="00597ACF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97ACF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rsid w:val="00597ACF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qFormat/>
    <w:rsid w:val="00597ACF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8F3A7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F3A79"/>
  </w:style>
  <w:style w:type="paragraph" w:styleId="TOC1">
    <w:name w:val="toc 1"/>
    <w:basedOn w:val="Normal"/>
    <w:next w:val="Normal"/>
    <w:uiPriority w:val="39"/>
    <w:rsid w:val="00511681"/>
    <w:pPr>
      <w:tabs>
        <w:tab w:val="right" w:leader="dot" w:pos="8778"/>
      </w:tabs>
      <w:spacing w:before="60"/>
      <w:ind w:firstLine="0"/>
    </w:pPr>
    <w:rPr>
      <w:noProof/>
    </w:rPr>
  </w:style>
  <w:style w:type="character" w:styleId="Hyperlink">
    <w:name w:val="Hyperlink"/>
    <w:basedOn w:val="DefaultParagraphFont"/>
    <w:uiPriority w:val="99"/>
    <w:rsid w:val="003510E3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511681"/>
    <w:pPr>
      <w:tabs>
        <w:tab w:val="right" w:leader="dot" w:pos="8778"/>
      </w:tabs>
      <w:spacing w:before="60" w:line="288" w:lineRule="auto"/>
      <w:ind w:left="284" w:firstLine="0"/>
    </w:pPr>
  </w:style>
  <w:style w:type="paragraph" w:styleId="TOC3">
    <w:name w:val="toc 3"/>
    <w:basedOn w:val="Normal"/>
    <w:next w:val="Normal"/>
    <w:autoRedefine/>
    <w:uiPriority w:val="39"/>
    <w:rsid w:val="00511681"/>
    <w:pPr>
      <w:spacing w:before="60" w:line="288" w:lineRule="auto"/>
      <w:ind w:left="567" w:firstLine="0"/>
    </w:pPr>
  </w:style>
  <w:style w:type="paragraph" w:customStyle="1" w:styleId="RefList">
    <w:name w:val="RefList"/>
    <w:basedOn w:val="Normal"/>
    <w:link w:val="RefListChar"/>
    <w:rsid w:val="00337C58"/>
    <w:pPr>
      <w:tabs>
        <w:tab w:val="num" w:pos="510"/>
      </w:tabs>
      <w:spacing w:before="60"/>
      <w:ind w:left="510" w:hanging="510"/>
    </w:pPr>
    <w:rPr>
      <w:lang w:val="fr-FR"/>
    </w:rPr>
  </w:style>
  <w:style w:type="table" w:styleId="TableGrid">
    <w:name w:val="Table Grid"/>
    <w:basedOn w:val="TableNormal"/>
    <w:uiPriority w:val="39"/>
    <w:qFormat/>
    <w:rsid w:val="00B41A05"/>
    <w:pPr>
      <w:spacing w:before="100" w:beforeAutospacing="1" w:after="100" w:afterAutospacing="1"/>
    </w:pPr>
    <w:rPr>
      <w:sz w:val="26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shd w:val="clear" w:color="auto" w:fill="auto"/>
      <w:vAlign w:val="center"/>
    </w:tcPr>
  </w:style>
  <w:style w:type="paragraph" w:styleId="Caption">
    <w:name w:val="caption"/>
    <w:next w:val="Normal"/>
    <w:qFormat/>
    <w:rsid w:val="00C06CF1"/>
    <w:pPr>
      <w:jc w:val="center"/>
    </w:pPr>
    <w:rPr>
      <w:bCs/>
      <w:sz w:val="26"/>
    </w:rPr>
  </w:style>
  <w:style w:type="paragraph" w:customStyle="1" w:styleId="MTDisplayEquation">
    <w:name w:val="MTDisplayEquation"/>
    <w:basedOn w:val="Normal"/>
    <w:next w:val="Normal"/>
    <w:rsid w:val="00395895"/>
    <w:pPr>
      <w:tabs>
        <w:tab w:val="center" w:pos="4400"/>
        <w:tab w:val="right" w:pos="8780"/>
      </w:tabs>
      <w:ind w:firstLine="720"/>
    </w:pPr>
  </w:style>
  <w:style w:type="character" w:customStyle="1" w:styleId="MTEquationSection">
    <w:name w:val="MTEquationSection"/>
    <w:basedOn w:val="DefaultParagraphFont"/>
    <w:rsid w:val="00395895"/>
    <w:rPr>
      <w:vanish/>
      <w:color w:val="FF0000"/>
    </w:rPr>
  </w:style>
  <w:style w:type="paragraph" w:styleId="Header">
    <w:name w:val="header"/>
    <w:basedOn w:val="Normal"/>
    <w:link w:val="HeaderChar"/>
    <w:rsid w:val="005029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0292A"/>
    <w:rPr>
      <w:rFonts w:ascii=".VnTime" w:hAnsi=".VnTime"/>
      <w:sz w:val="28"/>
      <w:szCs w:val="24"/>
      <w:lang w:val="en-US" w:eastAsia="en-US"/>
    </w:rPr>
  </w:style>
  <w:style w:type="character" w:customStyle="1" w:styleId="atitle">
    <w:name w:val="atitle"/>
    <w:basedOn w:val="DefaultParagraphFont"/>
    <w:semiHidden/>
    <w:rsid w:val="00690D36"/>
  </w:style>
  <w:style w:type="paragraph" w:customStyle="1" w:styleId="NumberingStyle">
    <w:name w:val="Numbering Style"/>
    <w:next w:val="Normal"/>
    <w:link w:val="NumberingStyleChar"/>
    <w:qFormat/>
    <w:rsid w:val="00061855"/>
    <w:pPr>
      <w:numPr>
        <w:numId w:val="2"/>
      </w:numPr>
      <w:spacing w:before="120" w:line="312" w:lineRule="auto"/>
      <w:ind w:left="0" w:firstLine="0"/>
    </w:pPr>
    <w:rPr>
      <w:b/>
      <w:sz w:val="28"/>
      <w:szCs w:val="24"/>
    </w:rPr>
  </w:style>
  <w:style w:type="paragraph" w:styleId="ListParagraph">
    <w:name w:val="List Paragraph"/>
    <w:basedOn w:val="Normal"/>
    <w:uiPriority w:val="34"/>
    <w:qFormat/>
    <w:rsid w:val="00A65EB7"/>
    <w:pPr>
      <w:ind w:left="720"/>
      <w:contextualSpacing/>
    </w:pPr>
  </w:style>
  <w:style w:type="paragraph" w:customStyle="1" w:styleId="StyleBefore3pt">
    <w:name w:val="Style Before:  3 pt"/>
    <w:basedOn w:val="Normal"/>
    <w:rsid w:val="00753684"/>
    <w:pPr>
      <w:spacing w:before="60"/>
    </w:pPr>
    <w:rPr>
      <w:szCs w:val="20"/>
    </w:rPr>
  </w:style>
  <w:style w:type="character" w:customStyle="1" w:styleId="NumberingStyleChar">
    <w:name w:val="Numbering Style Char"/>
    <w:basedOn w:val="DefaultParagraphFont"/>
    <w:link w:val="NumberingStyle"/>
    <w:rsid w:val="00061855"/>
    <w:rPr>
      <w:b/>
      <w:sz w:val="28"/>
      <w:szCs w:val="24"/>
    </w:rPr>
  </w:style>
  <w:style w:type="paragraph" w:styleId="TOC4">
    <w:name w:val="toc 4"/>
    <w:basedOn w:val="Normal"/>
    <w:next w:val="Normal"/>
    <w:autoRedefine/>
    <w:rsid w:val="002E6C36"/>
    <w:pPr>
      <w:spacing w:after="100"/>
      <w:ind w:left="839" w:firstLine="0"/>
    </w:pPr>
  </w:style>
  <w:style w:type="paragraph" w:styleId="TOC5">
    <w:name w:val="toc 5"/>
    <w:basedOn w:val="Normal"/>
    <w:next w:val="Normal"/>
    <w:autoRedefine/>
    <w:rsid w:val="002E6C36"/>
    <w:pPr>
      <w:spacing w:after="100"/>
      <w:ind w:left="1123" w:firstLine="0"/>
    </w:pPr>
  </w:style>
  <w:style w:type="paragraph" w:styleId="TOC6">
    <w:name w:val="toc 6"/>
    <w:basedOn w:val="Normal"/>
    <w:next w:val="Normal"/>
    <w:autoRedefine/>
    <w:rsid w:val="002E6C36"/>
    <w:pPr>
      <w:spacing w:after="100"/>
      <w:ind w:left="1400" w:firstLine="0"/>
    </w:pPr>
  </w:style>
  <w:style w:type="paragraph" w:styleId="TOC7">
    <w:name w:val="toc 7"/>
    <w:basedOn w:val="Normal"/>
    <w:next w:val="Normal"/>
    <w:autoRedefine/>
    <w:rsid w:val="002E6C36"/>
    <w:pPr>
      <w:spacing w:after="100"/>
      <w:ind w:left="1678" w:firstLine="0"/>
    </w:pPr>
  </w:style>
  <w:style w:type="paragraph" w:styleId="TOC8">
    <w:name w:val="toc 8"/>
    <w:basedOn w:val="Normal"/>
    <w:next w:val="Normal"/>
    <w:autoRedefine/>
    <w:rsid w:val="002E6C36"/>
    <w:pPr>
      <w:spacing w:after="100"/>
      <w:ind w:left="1962" w:firstLine="0"/>
    </w:pPr>
  </w:style>
  <w:style w:type="paragraph" w:styleId="TOC9">
    <w:name w:val="toc 9"/>
    <w:basedOn w:val="Normal"/>
    <w:next w:val="Normal"/>
    <w:autoRedefine/>
    <w:rsid w:val="002E6C36"/>
    <w:pPr>
      <w:spacing w:after="100"/>
      <w:ind w:left="2240" w:firstLine="0"/>
    </w:pPr>
  </w:style>
  <w:style w:type="paragraph" w:customStyle="1" w:styleId="Like-Numbering">
    <w:name w:val="Like-Numbering"/>
    <w:link w:val="Like-NumberingChar"/>
    <w:qFormat/>
    <w:rsid w:val="00A54EB5"/>
    <w:pPr>
      <w:spacing w:before="120" w:line="312" w:lineRule="auto"/>
    </w:pPr>
    <w:rPr>
      <w:b/>
      <w:sz w:val="26"/>
      <w:szCs w:val="24"/>
    </w:rPr>
  </w:style>
  <w:style w:type="paragraph" w:styleId="BalloonText">
    <w:name w:val="Balloon Text"/>
    <w:basedOn w:val="Normal"/>
    <w:link w:val="BalloonTextChar"/>
    <w:rsid w:val="000F1E18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Like-NumberingChar">
    <w:name w:val="Like-Numbering Char"/>
    <w:basedOn w:val="DefaultParagraphFont"/>
    <w:link w:val="Like-Numbering"/>
    <w:rsid w:val="00A54EB5"/>
    <w:rPr>
      <w:b/>
      <w:sz w:val="26"/>
      <w:szCs w:val="24"/>
    </w:rPr>
  </w:style>
  <w:style w:type="character" w:customStyle="1" w:styleId="BalloonTextChar">
    <w:name w:val="Balloon Text Char"/>
    <w:basedOn w:val="DefaultParagraphFont"/>
    <w:link w:val="BalloonText"/>
    <w:rsid w:val="000F1E18"/>
    <w:rPr>
      <w:rFonts w:ascii="Tahoma" w:hAnsi="Tahoma" w:cs="Tahoma"/>
      <w:sz w:val="16"/>
      <w:szCs w:val="16"/>
    </w:rPr>
  </w:style>
  <w:style w:type="table" w:styleId="TableTheme">
    <w:name w:val="Table Theme"/>
    <w:basedOn w:val="TableNormal"/>
    <w:rsid w:val="00625D4A"/>
    <w:pPr>
      <w:spacing w:before="120" w:line="312" w:lineRule="auto"/>
      <w:ind w:firstLine="56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511681"/>
    <w:pPr>
      <w:spacing w:before="60"/>
      <w:ind w:firstLine="0"/>
    </w:pPr>
  </w:style>
  <w:style w:type="character" w:styleId="PlaceholderText">
    <w:name w:val="Placeholder Text"/>
    <w:basedOn w:val="DefaultParagraphFont"/>
    <w:uiPriority w:val="99"/>
    <w:semiHidden/>
    <w:rsid w:val="00B11C20"/>
    <w:rPr>
      <w:color w:val="808080"/>
    </w:rPr>
  </w:style>
  <w:style w:type="paragraph" w:customStyle="1" w:styleId="Tailieuthamkhao">
    <w:name w:val="Tai lieu tham khao"/>
    <w:basedOn w:val="RefList"/>
    <w:link w:val="TailieuthamkhaoChar"/>
    <w:qFormat/>
    <w:rsid w:val="0000420E"/>
    <w:pPr>
      <w:numPr>
        <w:numId w:val="3"/>
      </w:numPr>
      <w:ind w:left="0" w:firstLine="0"/>
    </w:pPr>
  </w:style>
  <w:style w:type="character" w:customStyle="1" w:styleId="RefListChar">
    <w:name w:val="RefList Char"/>
    <w:basedOn w:val="DefaultParagraphFont"/>
    <w:link w:val="RefList"/>
    <w:rsid w:val="0000420E"/>
    <w:rPr>
      <w:sz w:val="26"/>
      <w:szCs w:val="24"/>
      <w:lang w:val="fr-FR"/>
    </w:rPr>
  </w:style>
  <w:style w:type="character" w:customStyle="1" w:styleId="TailieuthamkhaoChar">
    <w:name w:val="Tai lieu tham khao Char"/>
    <w:basedOn w:val="RefListChar"/>
    <w:link w:val="Tailieuthamkhao"/>
    <w:rsid w:val="0000420E"/>
    <w:rPr>
      <w:sz w:val="26"/>
      <w:szCs w:val="24"/>
      <w:lang w:val="fr-FR"/>
    </w:rPr>
  </w:style>
  <w:style w:type="paragraph" w:styleId="NoSpacing">
    <w:name w:val="No Spacing"/>
    <w:link w:val="NoSpacingChar"/>
    <w:uiPriority w:val="1"/>
    <w:qFormat/>
    <w:rsid w:val="00890157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90157"/>
    <w:rPr>
      <w:rFonts w:asciiTheme="minorHAnsi" w:eastAsiaTheme="minorEastAsia" w:hAnsiTheme="minorHAnsi" w:cstheme="minorBidi"/>
      <w:sz w:val="22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7661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8A2F99"/>
    <w:rPr>
      <w:b/>
      <w:bCs/>
    </w:rPr>
  </w:style>
  <w:style w:type="character" w:styleId="Emphasis">
    <w:name w:val="Emphasis"/>
    <w:basedOn w:val="DefaultParagraphFont"/>
    <w:uiPriority w:val="20"/>
    <w:qFormat/>
    <w:rsid w:val="006777C1"/>
    <w:rPr>
      <w:i/>
      <w:iCs/>
    </w:rPr>
  </w:style>
  <w:style w:type="paragraph" w:styleId="NormalWeb">
    <w:name w:val="Normal (Web)"/>
    <w:basedOn w:val="Normal"/>
    <w:link w:val="NormalWebChar"/>
    <w:uiPriority w:val="99"/>
    <w:rsid w:val="00FF63A6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NormalWebChar">
    <w:name w:val="Normal (Web) Char"/>
    <w:basedOn w:val="DefaultParagraphFont"/>
    <w:link w:val="NormalWeb"/>
    <w:rsid w:val="00FF63A6"/>
    <w:rPr>
      <w:sz w:val="24"/>
      <w:szCs w:val="24"/>
    </w:rPr>
  </w:style>
  <w:style w:type="paragraph" w:customStyle="1" w:styleId="Default">
    <w:name w:val="Default"/>
    <w:rsid w:val="008C1E09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4A106F"/>
    <w:rPr>
      <w:rFonts w:cs="Arial"/>
      <w:b/>
      <w:bCs/>
      <w:i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4A106F"/>
    <w:rPr>
      <w:b/>
      <w:bCs/>
      <w:sz w:val="2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E4B61"/>
    <w:pPr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customStyle="1" w:styleId="HeadingLv1">
    <w:name w:val="Heading Lv1"/>
    <w:basedOn w:val="Normal"/>
    <w:rsid w:val="00664A5A"/>
    <w:pPr>
      <w:widowControl w:val="0"/>
      <w:spacing w:after="120" w:line="360" w:lineRule="auto"/>
      <w:ind w:firstLine="0"/>
      <w:jc w:val="left"/>
    </w:pPr>
    <w:rPr>
      <w:rFonts w:ascii="Arial" w:eastAsia="MS Mincho" w:hAnsi="Arial" w:cs="Arial"/>
      <w:i/>
      <w:snapToGrid w:val="0"/>
      <w:sz w:val="20"/>
      <w:szCs w:val="20"/>
    </w:rPr>
  </w:style>
  <w:style w:type="character" w:styleId="CommentReference">
    <w:name w:val="annotation reference"/>
    <w:basedOn w:val="DefaultParagraphFont"/>
    <w:semiHidden/>
    <w:unhideWhenUsed/>
    <w:rsid w:val="006567C1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6567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6567C1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567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567C1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345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34554"/>
    <w:rPr>
      <w:color w:val="800080" w:themeColor="followedHyperlink"/>
      <w:u w:val="single"/>
    </w:rPr>
  </w:style>
  <w:style w:type="character" w:customStyle="1" w:styleId="fontstyle01">
    <w:name w:val="fontstyle01"/>
    <w:basedOn w:val="DefaultParagraphFont"/>
    <w:rsid w:val="00BC328D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5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6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8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8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3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6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5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ran%20Trung%20Chuyen\Desktop\Mau-DATN_(Unicode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D3F8BB-C76D-4F77-BB35-21FA66B0A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Mau-DATN_(Unicode).dot</Template>
  <TotalTime>1455</TotalTime>
  <Pages>18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Khóa Luận Tốt Nghiệp</vt:lpstr>
    </vt:vector>
  </TitlesOfParts>
  <Manager>ThS. Phạm Thái Khanh</Manager>
  <Company>Trường Đại học Công Nghiệp TP.HCM</Company>
  <LinksUpToDate>false</LinksUpToDate>
  <CharactersWithSpaces>4627</CharactersWithSpaces>
  <SharedDoc>false</SharedDoc>
  <HyperlinkBase/>
  <HLinks>
    <vt:vector size="132" baseType="variant">
      <vt:variant>
        <vt:i4>7667771</vt:i4>
      </vt:variant>
      <vt:variant>
        <vt:i4>179</vt:i4>
      </vt:variant>
      <vt:variant>
        <vt:i4>0</vt:i4>
      </vt:variant>
      <vt:variant>
        <vt:i4>5</vt:i4>
      </vt:variant>
      <vt:variant>
        <vt:lpwstr>http://gis.chinhphu.vn/</vt:lpwstr>
      </vt:variant>
      <vt:variant>
        <vt:lpwstr/>
      </vt:variant>
      <vt:variant>
        <vt:i4>1245242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_Toc169425035</vt:lpwstr>
      </vt:variant>
      <vt:variant>
        <vt:i4>1245242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_Toc169425034</vt:lpwstr>
      </vt:variant>
      <vt:variant>
        <vt:i4>1245242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_Toc169425033</vt:lpwstr>
      </vt:variant>
      <vt:variant>
        <vt:i4>1245242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_Toc169425032</vt:lpwstr>
      </vt:variant>
      <vt:variant>
        <vt:i4>1245242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_Toc169425031</vt:lpwstr>
      </vt:variant>
      <vt:variant>
        <vt:i4>1245242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_Toc169425030</vt:lpwstr>
      </vt:variant>
      <vt:variant>
        <vt:i4>1179706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_Toc169425029</vt:lpwstr>
      </vt:variant>
      <vt:variant>
        <vt:i4>1179706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_Toc169425028</vt:lpwstr>
      </vt:variant>
      <vt:variant>
        <vt:i4>1179706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_Toc169425027</vt:lpwstr>
      </vt:variant>
      <vt:variant>
        <vt:i4>1179706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_Toc169425026</vt:lpwstr>
      </vt:variant>
      <vt:variant>
        <vt:i4>1179706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_Toc169425025</vt:lpwstr>
      </vt:variant>
      <vt:variant>
        <vt:i4>1179706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_Toc169425024</vt:lpwstr>
      </vt:variant>
      <vt:variant>
        <vt:i4>1179706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_Toc169425023</vt:lpwstr>
      </vt:variant>
      <vt:variant>
        <vt:i4>1179706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_Toc169425022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_Toc169425021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_Toc169425020</vt:lpwstr>
      </vt:variant>
      <vt:variant>
        <vt:i4>1114170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_Toc169425019</vt:lpwstr>
      </vt:variant>
      <vt:variant>
        <vt:i4>1114170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_Toc169425018</vt:lpwstr>
      </vt:variant>
      <vt:variant>
        <vt:i4>1114170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_Toc169425017</vt:lpwstr>
      </vt:variant>
      <vt:variant>
        <vt:i4>1114170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_Toc169425016</vt:lpwstr>
      </vt:variant>
      <vt:variant>
        <vt:i4>1114170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_Toc169425015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Mẫu Khóa Luận Tốt Nghiệp</dc:title>
  <dc:subject>Khóa Luận Tốt Nghiệp</dc:subject>
  <dc:creator>Khanh Pham Thai</dc:creator>
  <cp:keywords/>
  <dc:description/>
  <cp:lastModifiedBy>Quy Phan Huu</cp:lastModifiedBy>
  <cp:revision>125</cp:revision>
  <cp:lastPrinted>2018-01-30T09:19:00Z</cp:lastPrinted>
  <dcterms:created xsi:type="dcterms:W3CDTF">2021-10-11T04:07:00Z</dcterms:created>
  <dcterms:modified xsi:type="dcterms:W3CDTF">2022-05-17T04:18:00Z</dcterms:modified>
  <cp:category>Van ban &amp; Mau</cp:category>
  <cp:contentStatus>Reviewed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64440492-4C8B-11D1-8B70-080036B11A03}" pid="4">
    <vt:lpwstr>Bộ môn Tin học trắc địa, Trường ĐH Mỏ-Địa chất</vt:lpwstr>
  </property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